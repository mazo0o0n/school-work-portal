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6100" w14:textId="794285EC" w:rsidR="00000000" w:rsidRDefault="0000000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EF45EF2" wp14:editId="4B047213">
                <wp:simplePos x="0" y="0"/>
                <wp:positionH relativeFrom="margin">
                  <wp:posOffset>1393190</wp:posOffset>
                </wp:positionH>
                <wp:positionV relativeFrom="margin">
                  <wp:posOffset>-2952115</wp:posOffset>
                </wp:positionV>
                <wp:extent cx="2239200" cy="1036800"/>
                <wp:effectExtent l="0" t="0" r="0" b="0"/>
                <wp:wrapTight wrapText="bothSides">
                  <wp:wrapPolygon edited="0">
                    <wp:start x="551" y="0"/>
                    <wp:lineTo x="551" y="21044"/>
                    <wp:lineTo x="20951" y="21044"/>
                    <wp:lineTo x="20951" y="0"/>
                    <wp:lineTo x="551" y="0"/>
                  </wp:wrapPolygon>
                </wp:wrapTight>
                <wp:docPr id="693259080" name="مربع نص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39200" cy="103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D42667" w14:textId="794285EC" w:rsidR="00000000" w:rsidRPr="00F43BC9" w:rsidRDefault="00000000" w:rsidP="0039566C">
                            <w:pPr>
                              <w:spacing w:after="0" w:line="240" w:lineRule="auto"/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{{educationDepartmentPrefix}}</w:t>
                            </w:r>
                          </w:p>
                          <w:p w14:paraId="2AD1F444" w14:textId="794285EC" w:rsidR="00000000" w:rsidRPr="00A5666A" w:rsidRDefault="00000000" w:rsidP="0039566C">
                            <w:pPr>
                              <w:spacing w:after="0" w:line="240" w:lineRule="auto"/>
                              <w:rPr>
                                <w:rFonts w:ascii="Helvetica Neue W23 for SKY Reg" w:hAnsi="Helvetica Neue W23 for SKY Reg"/>
                                <w:color w:val="04A9A6"/>
                                <w:sz w:val="32"/>
                                <w:szCs w:val="32"/>
                              </w:rPr>
                            </w:pPr>
                            <w:r w:rsidRPr="00F43BC9">
                              <w:rPr>
                                <w:rFonts w:ascii="Helvetica Neue W23 for SKY Reg" w:hAnsi="Helvetica Neue W23 for SKY Reg"/>
                                <w:color w:val="04A9A6"/>
                                <w:sz w:val="28"/>
                                <w:szCs w:val="28"/>
                                <w:rtl/>
                              </w:rPr>
                              <w:t>{{educationDepartmentName}}</w:t>
                            </w:r>
                          </w:p>
                          <w:p w14:paraId="5394AD0B" w14:textId="794285EC" w:rsidR="00000000" w:rsidRPr="00F43BC9" w:rsidRDefault="00000000" w:rsidP="0039566C">
                            <w:pPr>
                              <w:spacing w:after="0" w:line="240" w:lineRule="auto"/>
                              <w:rPr>
                                <w:rFonts w:ascii="Helvetica Neue W23 for SKY Reg" w:hAnsi="Helvetica Neue W23 for SKY Reg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 Neue W23 for SKY Reg" w:hAnsi="Helvetica Neue W23 for SKY Reg"/>
                                <w:sz w:val="28"/>
                                <w:szCs w:val="28"/>
                                <w:rtl/>
                              </w:rPr>
                              <w:t>{{schoolDisplayName}}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45EF2" id="_x0000_t202" coordsize="21600,21600" o:spt="202" path="m,l,21600r21600,l21600,xe">
                <v:stroke joinstyle="miter"/>
                <v:path gradientshapeok="t" o:connecttype="rect"/>
              </v:shapetype>
              <v:shape id="مربع نص 255" o:spid="_x0000_s1026" type="#_x0000_t202" style="position:absolute;left:0;text-align:left;margin-left:109.7pt;margin-top:-232.45pt;width:176.3pt;height:81.65pt;flip:x;z-index:-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" filled="f" stroked="f" strokeweight=".5pt">
                <v:textbox>
                  <w:txbxContent>
                    <w:p w14:paraId="09D42667" w14:textId="794285EC" w:rsidR="00000000" w:rsidRPr="00F43BC9" w:rsidRDefault="00000000" w:rsidP="0039566C">
                      <w:pPr>
                        <w:spacing w:after="0" w:line="240" w:lineRule="auto"/>
                        <w:rPr>
                          <w:rFonts w:ascii="Helvetica Neue W23 for SKY Reg" w:hAnsi="Helvetica Neue W23 for SKY Reg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Helvetica Neue W23 for SKY Reg" w:hAnsi="Helvetica Neue W23 for SKY Reg"/>
                          <w:b/>
                          <w:bCs/>
                          <w:sz w:val="28"/>
                          <w:szCs w:val="28"/>
                          <w:rtl/>
                        </w:rPr>
                        <w:t>{{educationDepartmentPrefix}}</w:t>
                      </w:r>
                    </w:p>
                    <w:p w14:paraId="2AD1F444" w14:textId="794285EC" w:rsidR="00000000" w:rsidRPr="00A5666A" w:rsidRDefault="00000000" w:rsidP="0039566C">
                      <w:pPr>
                        <w:spacing w:after="0" w:line="240" w:lineRule="auto"/>
                        <w:rPr>
                          <w:rFonts w:ascii="Helvetica Neue W23 for SKY Reg" w:hAnsi="Helvetica Neue W23 for SKY Reg"/>
                          <w:color w:val="04A9A6"/>
                          <w:sz w:val="32"/>
                          <w:szCs w:val="32"/>
                        </w:rPr>
                      </w:pPr>
                      <w:r w:rsidRPr="00F43BC9">
                        <w:rPr>
                          <w:rFonts w:ascii="Helvetica Neue W23 for SKY Reg" w:hAnsi="Helvetica Neue W23 for SKY Reg"/>
                          <w:color w:val="04A9A6"/>
                          <w:sz w:val="28"/>
                          <w:szCs w:val="28"/>
                          <w:rtl/>
                        </w:rPr>
                        <w:t>{{educationDepartmentName}}</w:t>
                      </w:r>
                    </w:p>
                    <w:p w14:paraId="5394AD0B" w14:textId="794285EC" w:rsidR="00000000" w:rsidRPr="00F43BC9" w:rsidRDefault="00000000" w:rsidP="0039566C">
                      <w:pPr>
                        <w:spacing w:after="0" w:line="240" w:lineRule="auto"/>
                        <w:rPr>
                          <w:rFonts w:ascii="Helvetica Neue W23 for SKY Reg" w:hAnsi="Helvetica Neue W23 for SKY Reg"/>
                          <w:sz w:val="32"/>
                          <w:szCs w:val="32"/>
                        </w:rPr>
                      </w:pPr>
                      <w:r>
                        <w:rPr>
                          <w:rFonts w:ascii="Helvetica Neue W23 for SKY Reg" w:hAnsi="Helvetica Neue W23 for SKY Reg"/>
                          <w:sz w:val="28"/>
                          <w:szCs w:val="28"/>
                          <w:rtl/>
                        </w:rPr>
                        <w:t>{{schoolDisplayName}}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>
        <w:rPr>
          <w:rFonts w:hint="cs"/>
          <w:noProof/>
          <w:color w:val="7030A0"/>
          <w:rtl/>
        </w:rPr>
        <w:drawing>
          <wp:anchor distT="0" distB="0" distL="114300" distR="114300" simplePos="0" relativeHeight="251648000" behindDoc="1" locked="0" layoutInCell="1" allowOverlap="1" wp14:anchorId="6DF6F85F" wp14:editId="61845CFD">
            <wp:simplePos x="0" y="0"/>
            <wp:positionH relativeFrom="margin">
              <wp:posOffset>3665220</wp:posOffset>
            </wp:positionH>
            <wp:positionV relativeFrom="paragraph">
              <wp:posOffset>-2048510</wp:posOffset>
            </wp:positionV>
            <wp:extent cx="1447200" cy="82800"/>
            <wp:effectExtent l="0" t="0" r="635" b="0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EFEFEF"/>
                        </a:clrFrom>
                        <a:clrTo>
                          <a:srgbClr val="EFEFE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20"/>
                    <a:stretch/>
                  </pic:blipFill>
                  <pic:spPr bwMode="auto">
                    <a:xfrm>
                      <a:off x="0" y="0"/>
                      <a:ext cx="1447200" cy="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524">
        <w:rPr>
          <w:noProof/>
          <w:color w:val="D9D9D9" w:themeColor="background1" w:themeShade="D9"/>
        </w:rPr>
        <w:drawing>
          <wp:anchor distT="0" distB="0" distL="114300" distR="114300" simplePos="0" relativeHeight="251656192" behindDoc="0" locked="0" layoutInCell="1" allowOverlap="1" wp14:anchorId="583E3673" wp14:editId="3BCCF800">
            <wp:simplePos x="0" y="0"/>
            <wp:positionH relativeFrom="column">
              <wp:posOffset>3665220</wp:posOffset>
            </wp:positionH>
            <wp:positionV relativeFrom="paragraph">
              <wp:posOffset>-3002915</wp:posOffset>
            </wp:positionV>
            <wp:extent cx="46800" cy="946800"/>
            <wp:effectExtent l="0" t="0" r="0" b="0"/>
            <wp:wrapNone/>
            <wp:docPr id="1650910912" name="Google Shape;87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Google Shape;87;p13"/>
                    <pic:cNvPicPr preferRelativeResize="0"/>
                  </pic:nvPicPr>
                  <pic:blipFill rotWithShape="1"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46800" cy="9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7304">
        <w:rPr>
          <w:noProof/>
          <w:color w:val="D9D9D9" w:themeColor="background1" w:themeShade="D9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B973026" wp14:editId="7CF8CBF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19200" cy="388800"/>
                <wp:effectExtent l="0" t="0" r="0" b="0"/>
                <wp:wrapNone/>
                <wp:docPr id="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9200" cy="388800"/>
                        </a:xfrm>
                        <a:prstGeom prst="rect">
                          <a:avLst/>
                        </a:prstGeom>
                        <a:solidFill>
                          <a:srgbClr val="16445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16CEE" id="مستطيل 4" o:spid="_x0000_s1026" style="position:absolute;left:0;text-align:left;margin-left:0;margin-top:0;width:615.7pt;height:30.6pt;flip:y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" fillcolor="#16445b" stroked="f" strokeweight="1pt">
                <w10:wrap anchorx="page" anchory="page"/>
              </v:rect>
            </w:pict>
          </mc:Fallback>
        </mc:AlternateContent>
      </w:r>
    </w:p>
    <w:p w14:paraId="05812D06" w14:textId="794285EC" w:rsidR="00000000" w:rsidRDefault="00000000">
      <w:pPr>
        <w:rPr>
          <w:rtl/>
        </w:rPr>
      </w:pPr>
    </w:p>
    <w:p w14:paraId="47A8E17F" w14:textId="794285EC" w:rsidR="00000000" w:rsidRDefault="00000000" w:rsidP="00A721DE">
      <w:pPr>
        <w:jc w:val="center"/>
        <w:rPr>
          <w:rtl/>
        </w:rPr>
      </w:pPr>
      <w:r w:rsidRPr="00A721DE">
        <w:rPr>
          <w:rFonts w:cs="Arial" w:hint="cs"/>
          <w:noProof/>
          <w:color w:val="7030A0"/>
          <w:rtl/>
        </w:rPr>
        <w:drawing>
          <wp:anchor distT="0" distB="0" distL="114300" distR="114300" simplePos="0" relativeHeight="251664384" behindDoc="0" locked="0" layoutInCell="1" allowOverlap="1" wp14:anchorId="571ABA96" wp14:editId="321952D9">
            <wp:simplePos x="0" y="0"/>
            <wp:positionH relativeFrom="column">
              <wp:posOffset>714578</wp:posOffset>
            </wp:positionH>
            <wp:positionV relativeFrom="paragraph">
              <wp:posOffset>273685</wp:posOffset>
            </wp:positionV>
            <wp:extent cx="5232400" cy="165100"/>
            <wp:effectExtent l="0" t="0" r="6350" b="6350"/>
            <wp:wrapNone/>
            <wp:docPr id="1658321187" name="صورة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2324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34DFA652" w14:textId="794285EC" w:rsidR="00000000" w:rsidRDefault="00000000" w:rsidP="00A721DE">
          <w:pPr>
            <w:jc w:val="center"/>
          </w:pPr>
          <w:r w:rsidRPr="00A721DE">
            <w:rPr>
              <w:rFonts w:cs="Arial" w:hint="cs"/>
              <w:noProof/>
              <w:color w:val="7030A0"/>
              <w:rtl/>
            </w:rPr>
            <w:drawing>
              <wp:anchor distT="0" distB="0" distL="114300" distR="114300" simplePos="0" relativeHeight="251654144" behindDoc="1" locked="0" layoutInCell="1" allowOverlap="1" wp14:anchorId="2FF3467D" wp14:editId="0E2C615F">
                <wp:simplePos x="0" y="0"/>
                <wp:positionH relativeFrom="margin">
                  <wp:posOffset>726885</wp:posOffset>
                </wp:positionH>
                <wp:positionV relativeFrom="paragraph">
                  <wp:posOffset>175895</wp:posOffset>
                </wp:positionV>
                <wp:extent cx="5232400" cy="3136900"/>
                <wp:effectExtent l="0" t="0" r="6350" b="6350"/>
                <wp:wrapTight wrapText="bothSides">
                  <wp:wrapPolygon edited="0">
                    <wp:start x="0" y="0"/>
                    <wp:lineTo x="0" y="21513"/>
                    <wp:lineTo x="20132" y="21513"/>
                    <wp:lineTo x="20604" y="20988"/>
                    <wp:lineTo x="21469" y="18889"/>
                    <wp:lineTo x="21548" y="17315"/>
                    <wp:lineTo x="21548" y="0"/>
                    <wp:lineTo x="0" y="0"/>
                  </wp:wrapPolygon>
                </wp:wrapTight>
                <wp:docPr id="1719740038" name="صورة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2400" cy="313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  <w:p w14:paraId="02FC61D3" w14:textId="794285EC" w:rsidR="00000000" w:rsidRDefault="00000000" w:rsidP="00564524">
          <w:pPr>
            <w:rPr>
              <w:rtl/>
            </w:rPr>
          </w:pPr>
          <w:r w:rsidRPr="0056452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4942310" wp14:editId="0C2976A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28966</wp:posOffset>
                    </wp:positionV>
                    <wp:extent cx="5172075" cy="2850906"/>
                    <wp:effectExtent l="0" t="0" r="0" b="0"/>
                    <wp:wrapNone/>
                    <wp:docPr id="1817198830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72075" cy="285090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DA2F133" w14:textId="794285EC" w:rsidR="00000000" w:rsidRPr="0016350E" w:rsidRDefault="00000000" w:rsidP="0016350E">
                                <w:pPr>
                                  <w:pStyle w:val="MOE-Cover-Title"/>
                                  <w:rPr>
                                    <w:rtl/>
                                  </w:rPr>
                                </w:pPr>
                                <w:r w:rsidRPr="0016350E">
                                  <w:rPr>
                                    <w:rtl/>
                                  </w:rPr>
                                  <w:t>{{reportTitle}}</w:t>
                                </w:r>
                              </w:p>
                              <w:p w14:paraId="3F0BF843" w14:textId="794285EC" w:rsidR="00000000" w:rsidRPr="00162B65" w:rsidRDefault="00000000" w:rsidP="006F7F8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/>
                                    <w:b/>
                                    <w:bCs/>
                                    <w:color w:val="C5B487"/>
                                    <w:sz w:val="48"/>
                                    <w:szCs w:val="48"/>
                                    <w:rtl/>
                                  </w:rPr>
                                </w:pPr>
                              </w:p>
                              <w:p w14:paraId="493FE7CC" w14:textId="794285EC" w:rsidR="00000000" w:rsidRPr="00162B65" w:rsidRDefault="00000000" w:rsidP="0016350E">
                                <w:pPr>
                                  <w:pStyle w:val="MOE-Cover-Subtitle"/>
                                  <w:rPr>
                                    <w:color w:val="FFFFFF" w:themeColor="background1"/>
                                  </w:rPr>
                                </w:pP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ل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لفصل 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 xml:space="preserve">الدراسي 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الثاني لعام</w:t>
                                </w:r>
                                <w:r w:rsidRPr="00162B65">
                                  <w:rPr>
                                    <w:rtl/>
                                  </w:rPr>
                                  <w:t xml:space="preserve"> 1</w:t>
                                </w:r>
                                <w:r w:rsidRPr="00162B65">
                                  <w:rPr>
                                    <w:rFonts w:hint="cs"/>
                                    <w:rtl/>
                                  </w:rPr>
                                  <w:t>446</w:t>
                                </w:r>
                                <w:r w:rsidRPr="00162B65">
                                  <w:rPr>
                                    <w:rtl/>
                                  </w:rPr>
                                  <w:t>هـ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942310" id="مستطيل 4" o:spid="_x0000_s1027" style="position:absolute;left:0;text-align:left;margin-left:0;margin-top:2.3pt;width:407.25pt;height:224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" filled="f" stroked="f">
                    <v:textbox>
                      <w:txbxContent>
                        <w:p w14:paraId="0DA2F133" w14:textId="794285EC" w:rsidR="00000000" w:rsidRPr="0016350E" w:rsidRDefault="00000000" w:rsidP="0016350E">
                          <w:pPr>
                            <w:pStyle w:val="MOE-Cover-Title"/>
                            <w:rPr>
                              <w:rtl/>
                            </w:rPr>
                          </w:pPr>
                          <w:r w:rsidRPr="0016350E">
                            <w:rPr>
                              <w:rtl/>
                            </w:rPr>
                            <w:t>{{reportTitle}}</w:t>
                          </w:r>
                        </w:p>
                        <w:p w14:paraId="3F0BF843" w14:textId="794285EC" w:rsidR="00000000" w:rsidRPr="00162B65" w:rsidRDefault="00000000" w:rsidP="006F7F8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C5B487"/>
                              <w:sz w:val="48"/>
                              <w:szCs w:val="48"/>
                              <w:rtl/>
                            </w:rPr>
                          </w:pPr>
                        </w:p>
                        <w:p w14:paraId="493FE7CC" w14:textId="794285EC" w:rsidR="00000000" w:rsidRPr="00162B65" w:rsidRDefault="00000000" w:rsidP="0016350E">
                          <w:pPr>
                            <w:pStyle w:val="MOE-Cover-Subtitle"/>
                            <w:rPr>
                              <w:color w:val="FFFFFF" w:themeColor="background1"/>
                            </w:rPr>
                          </w:pPr>
                          <w:r w:rsidRPr="00162B65">
                            <w:rPr>
                              <w:rFonts w:hint="cs"/>
                              <w:rtl/>
                            </w:rPr>
                            <w:t>ل</w:t>
                          </w:r>
                          <w:r w:rsidRPr="00162B65">
                            <w:rPr>
                              <w:rtl/>
                            </w:rPr>
                            <w:t xml:space="preserve">لفصل 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 xml:space="preserve">الدراسي 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الثاني لعام</w:t>
                          </w:r>
                          <w:r w:rsidRPr="00162B65">
                            <w:rPr>
                              <w:rtl/>
                            </w:rPr>
                            <w:t xml:space="preserve"> 1</w:t>
                          </w:r>
                          <w:r w:rsidRPr="00162B65">
                            <w:rPr>
                              <w:rFonts w:hint="cs"/>
                              <w:rtl/>
                            </w:rPr>
                            <w:t>446</w:t>
                          </w:r>
                          <w:r w:rsidRPr="00162B65">
                            <w:rPr>
                              <w:rtl/>
                            </w:rPr>
                            <w:t>هـ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6432" behindDoc="1" locked="0" layoutInCell="1" allowOverlap="1" wp14:anchorId="47A523D6" wp14:editId="13D90F2C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7086168</wp:posOffset>
                    </wp:positionV>
                    <wp:extent cx="7778750" cy="139700"/>
                    <wp:effectExtent l="0" t="0" r="0" b="0"/>
                    <wp:wrapNone/>
                    <wp:docPr id="242521845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7778750" cy="139700"/>
                            </a:xfrm>
                            <a:prstGeom prst="rect">
                              <a:avLst/>
                            </a:prstGeom>
                            <a:solidFill>
                              <a:srgbClr val="16445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0;margin-top:557.95pt;width:612.5pt;height:11pt;flip:y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6445b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" w14:anchorId="7CFC423F">
                    <w10:wrap anchorx="page"/>
                  </v:rect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227BC471" wp14:editId="10973C8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7219328</wp:posOffset>
                    </wp:positionV>
                    <wp:extent cx="7594600" cy="520700"/>
                    <wp:effectExtent l="0" t="0" r="6350" b="0"/>
                    <wp:wrapNone/>
                    <wp:docPr id="1384896416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7594600" cy="5207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0;margin-top:568.45pt;width:598pt;height:41pt;flip:x y;z-index:-2516172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8a86a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" w14:anchorId="1C868B2A">
                    <v:fill type="gradient" color2="#3d7dba" angle="90" focus="100%" rotate="t"/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5952" behindDoc="0" locked="0" layoutInCell="1" allowOverlap="1" wp14:anchorId="648B1DF9" wp14:editId="5D6F112C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8743315</wp:posOffset>
                    </wp:positionV>
                    <wp:extent cx="1712595" cy="1000125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1712595" cy="1000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7C100BA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{{signatureLeftRole}}</w:t>
                                </w:r>
                              </w:p>
                              <w:p w14:paraId="4245E159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rtl/>
                                  </w:rPr>
                                </w:pPr>
                              </w:p>
                              <w:p w14:paraId="0DE2DDE4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{{signatureLeftName}}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_x0000_s1028" type="#_x0000_t202" style="position:absolute;left:0;text-align:left;margin-left:0;margin-top:688.45pt;width:134.85pt;height:78.75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" filled="f" stroked="f" strokeweight=".5pt">
                    <v:textbox>
                      <w:txbxContent>
                        <w:p w14:paraId="77C100BA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{{signatureLeftRole}}</w:t>
                          </w:r>
                        </w:p>
                        <w:p w14:paraId="4245E159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rtl/>
                            </w:rPr>
                          </w:pPr>
                        </w:p>
                        <w:p w14:paraId="0DE2DDE4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{{signatureLeftName}}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B150A3" wp14:editId="7E13415D">
                    <wp:simplePos x="0" y="0"/>
                    <wp:positionH relativeFrom="margin">
                      <wp:posOffset>4530725</wp:posOffset>
                    </wp:positionH>
                    <wp:positionV relativeFrom="page">
                      <wp:posOffset>8723198</wp:posOffset>
                    </wp:positionV>
                    <wp:extent cx="2115185" cy="1014095"/>
                    <wp:effectExtent l="0" t="0" r="0" b="0"/>
                    <wp:wrapSquare wrapText="bothSides"/>
                    <wp:docPr id="1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115185" cy="10140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D1DEBA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387FBC"/>
                                    <w:sz w:val="28"/>
                                    <w:szCs w:val="28"/>
                                    <w:rtl/>
                                  </w:rPr>
                                  <w:t>{{signatureRightRole}}</w:t>
                                </w:r>
                              </w:p>
                              <w:p w14:paraId="4F5A5418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B3946"/>
                                    <w:rtl/>
                                  </w:rPr>
                                </w:pPr>
                              </w:p>
                              <w:p w14:paraId="57590458" w14:textId="794285EC" w:rsidR="00000000" w:rsidRPr="005436B9" w:rsidRDefault="00000000" w:rsidP="00264E65">
                                <w:pPr>
                                  <w:pStyle w:val="MOE-Cover-NoSpacing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0DA9A6"/>
                                    <w:sz w:val="28"/>
                                    <w:szCs w:val="28"/>
                                  </w:rPr>
                                </w:pPr>
                                <w:r w:rsidRPr="005436B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0DA9A6"/>
                                    <w:rtl/>
                                  </w:rPr>
                                  <w:t>{{signatureRightName}}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B150A3" id="_x0000_s1029" type="#_x0000_t202" style="position:absolute;left:0;text-align:left;margin-left:356.75pt;margin-top:686.85pt;width:166.55pt;height:79.8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" filled="f" stroked="f" strokeweight=".5pt">
                    <v:textbox>
                      <w:txbxContent>
                        <w:p w14:paraId="35D1DEBA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387FBC"/>
                              <w:sz w:val="28"/>
                              <w:szCs w:val="28"/>
                              <w:rtl/>
                            </w:rPr>
                            <w:t>{{signatureRightRole}}</w:t>
                          </w:r>
                        </w:p>
                        <w:p w14:paraId="4F5A5418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B3946"/>
                              <w:rtl/>
                            </w:rPr>
                          </w:pPr>
                        </w:p>
                        <w:p w14:paraId="57590458" w14:textId="794285EC" w:rsidR="00000000" w:rsidRPr="005436B9" w:rsidRDefault="00000000" w:rsidP="00264E65">
                          <w:pPr>
                            <w:pStyle w:val="MOE-Cover-NoSpacing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0DA9A6"/>
                              <w:sz w:val="28"/>
                              <w:szCs w:val="28"/>
                            </w:rPr>
                          </w:pPr>
                          <w:r w:rsidRPr="005436B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0DA9A6"/>
                              <w:rtl/>
                            </w:rPr>
                            <w:t>{{signatureRightName}}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3135C431" wp14:editId="0B363D81">
                    <wp:simplePos x="0" y="0"/>
                    <wp:positionH relativeFrom="page">
                      <wp:posOffset>1184910</wp:posOffset>
                    </wp:positionH>
                    <wp:positionV relativeFrom="paragraph">
                      <wp:posOffset>3038510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rect id="مستطيل 4" style="position:absolute;left:0;text-align:left;margin-left:93.3pt;margin-top:239.25pt;width:213.5pt;height:10.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8a86a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" w14:anchorId="25F2B31E">
                    <v:fill type="gradient" color2="#3d7dba" angle="90" focus="100%" rotate="t"/>
                    <w10:wrap anchorx="page"/>
                  </v:rect>
                </w:pict>
              </mc:Fallback>
            </mc:AlternateContent>
          </w:r>
        </w:p>
      </w:sdtContent>
    </w:sdt>
    <w:p w14:paraId="27417A73" w14:textId="794285EC" w:rsidR="00000000" w:rsidRDefault="00000000">
      <w:pPr>
        <w:spacing w:after="0" w:line="20" w:lineRule="exact"/>
        <w:sectPr w:rsidR="004611CD" w:rsidSect="0000081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1418" w:footer="1134" w:gutter="0"/>
          <w:pgNumType w:start="0"/>
          <w:cols w:space="708"/>
          <w:titlePg/>
          <w:bidi/>
          <w:rtlGutter/>
          <w:docGrid w:linePitch="360"/>
        </w:sectPr>
      </w:pPr>
    </w:p>
    <w:p w14:paraId="786A4982" w14:textId="77777777" w:rsidR="00DF5CCD" w:rsidRDefault="00DF5CCD" w:rsidP="009429FB">
      <w:pPr>
        <w:rPr>
          <w:rtl/>
        </w:rPr>
      </w:pPr>
    </w:p>
    <w:p w14:paraId="2092F9FD" w14:textId="77777777" w:rsidR="0037391F" w:rsidRDefault="0037391F" w:rsidP="0037391F">
      <w:pPr>
        <w:pStyle w:val="1"/>
        <w:rPr>
          <w:rtl/>
        </w:rPr>
      </w:pPr>
    </w:p>
    <w:p w14:paraId="418D18D4" w14:textId="77777777" w:rsidR="0037391F" w:rsidRPr="0037391F" w:rsidRDefault="0037391F" w:rsidP="0037391F">
      <w:pPr>
        <w:pStyle w:val="1"/>
        <w:rPr>
          <w:rtl/>
        </w:rPr>
      </w:pPr>
      <w:r w:rsidRPr="0037391F">
        <w:rPr>
          <w:rtl/>
        </w:rPr>
        <w:t>قرار إداري</w:t>
      </w:r>
    </w:p>
    <w:p w14:paraId="5CFE6683" w14:textId="77777777" w:rsidR="0037391F" w:rsidRPr="0037391F" w:rsidRDefault="0037391F" w:rsidP="0037391F">
      <w:r w:rsidRPr="0037391F">
        <w:rPr>
          <w:rtl/>
        </w:rPr>
        <w:t>اعتماد تشكيل لجنة التحصيل الدراسي وفق المهام والإجراءات</w:t>
      </w:r>
    </w:p>
    <w:p w14:paraId="26AFA634" w14:textId="5AC68B8B" w:rsidR="0037391F" w:rsidRPr="0037391F" w:rsidRDefault="0037391F" w:rsidP="0037391F">
      <w:r w:rsidRPr="0037391F">
        <w:rPr>
          <w:rtl/>
        </w:rPr>
        <w:t xml:space="preserve">اسـتنادا علـى الصـلاحية رقـم </w:t>
      </w:r>
      <w:r w:rsidRPr="0037391F">
        <w:t xml:space="preserve"> 1</w:t>
      </w:r>
      <w:r w:rsidRPr="0037391F">
        <w:rPr>
          <w:rtl/>
        </w:rPr>
        <w:t xml:space="preserve">الـواردة فـي دليـل الصـلاحيات الممنوحـة لمدير المدرسـة بـالقرار الـوزاري رقـم </w:t>
      </w:r>
      <w:r w:rsidRPr="0037391F">
        <w:t>37617168</w:t>
      </w:r>
      <w:r w:rsidRPr="0037391F">
        <w:rPr>
          <w:rtl/>
        </w:rPr>
        <w:t xml:space="preserve"> وتـاريخ </w:t>
      </w:r>
      <w:r w:rsidRPr="0037391F">
        <w:t>1</w:t>
      </w:r>
      <w:r w:rsidRPr="0037391F">
        <w:rPr>
          <w:rtl/>
        </w:rPr>
        <w:t>/</w:t>
      </w:r>
      <w:r w:rsidRPr="0037391F">
        <w:t>4</w:t>
      </w:r>
      <w:r w:rsidRPr="0037391F">
        <w:rPr>
          <w:rtl/>
        </w:rPr>
        <w:t>/</w:t>
      </w:r>
      <w:r w:rsidRPr="0037391F">
        <w:t>1437</w:t>
      </w:r>
      <w:r w:rsidRPr="0037391F">
        <w:rPr>
          <w:rtl/>
        </w:rPr>
        <w:t>هـ</w:t>
      </w:r>
      <w:r w:rsidR="002A0FDA">
        <w:rPr>
          <w:rFonts w:hint="cs"/>
          <w:rtl/>
        </w:rPr>
        <w:t xml:space="preserve">. </w:t>
      </w:r>
      <w:r w:rsidRPr="0037391F">
        <w:rPr>
          <w:rtl/>
        </w:rPr>
        <w:t>واستناداً إلى ما ورد في الدليل التنظيمي لمدارس التعليم العام 1442هـ</w:t>
      </w:r>
      <w:r w:rsidR="002A0FDA">
        <w:rPr>
          <w:rtl/>
        </w:rPr>
        <w:t>،</w:t>
      </w:r>
      <w:r w:rsidRPr="0037391F">
        <w:rPr>
          <w:rtl/>
        </w:rPr>
        <w:t xml:space="preserve"> بتكليف أعضاء الفريق من قبل اللجنة الإدارية فقد تقرر ما يلي</w:t>
      </w:r>
      <w:r w:rsidR="002A0FDA">
        <w:rPr>
          <w:rFonts w:hint="cs"/>
          <w:rtl/>
        </w:rPr>
        <w:t>:</w:t>
      </w:r>
    </w:p>
    <w:p w14:paraId="3B87E0F9" w14:textId="246071B8" w:rsidR="0037391F" w:rsidRPr="0037391F" w:rsidRDefault="0037391F" w:rsidP="0037391F">
      <w:pPr>
        <w:rPr>
          <w:rtl/>
        </w:rPr>
      </w:pPr>
      <w:r w:rsidRPr="0037391F">
        <w:rPr>
          <w:rtl/>
        </w:rPr>
        <w:t xml:space="preserve">تشكيل لجنة التحصيل الدراسي للعام الدراسي </w:t>
      </w:r>
      <w:r>
        <w:rPr>
          <w:rFonts w:hint="cs"/>
          <w:rtl/>
        </w:rPr>
        <w:t>1448</w:t>
      </w:r>
      <w:r w:rsidRPr="0037391F">
        <w:rPr>
          <w:rtl/>
        </w:rPr>
        <w:t>-</w:t>
      </w:r>
      <w:r>
        <w:rPr>
          <w:rFonts w:hint="cs"/>
          <w:rtl/>
        </w:rPr>
        <w:t>1449 هـ</w:t>
      </w:r>
      <w:r w:rsidR="002A0FDA">
        <w:rPr>
          <w:rtl/>
        </w:rPr>
        <w:t>.</w:t>
      </w:r>
      <w:r w:rsidRPr="0037391F">
        <w:rPr>
          <w:rtl/>
        </w:rPr>
        <w:t xml:space="preserve"> وفقاً للجدول التالي:</w:t>
      </w:r>
    </w:p>
    <w:tbl>
      <w:tblPr>
        <w:tblStyle w:val="a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2444"/>
        <w:gridCol w:w="1822"/>
        <w:gridCol w:w="1666"/>
      </w:tblGrid>
      <w:tr w:rsidR="0037391F" w:rsidRPr="0037391F" w14:paraId="3FE70F73" w14:textId="77777777" w:rsidTr="0037391F">
        <w:trPr>
          <w:trHeight w:val="604"/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A9A6"/>
            <w:vAlign w:val="center"/>
            <w:hideMark/>
          </w:tcPr>
          <w:p w14:paraId="66CE8041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الاسم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A9A6"/>
            <w:vAlign w:val="center"/>
            <w:hideMark/>
          </w:tcPr>
          <w:p w14:paraId="1B1B289D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A9A6"/>
            <w:vAlign w:val="center"/>
            <w:hideMark/>
          </w:tcPr>
          <w:p w14:paraId="7BF1D132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العمل المكلف به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A9A6"/>
            <w:vAlign w:val="center"/>
            <w:hideMark/>
          </w:tcPr>
          <w:p w14:paraId="06F353EB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التوقيع</w:t>
            </w:r>
          </w:p>
        </w:tc>
      </w:tr>
      <w:tr w:rsidR="0037391F" w:rsidRPr="0037391F" w14:paraId="651879E4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887A5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 xml:space="preserve">           عبدالرحمن الزهراني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888C0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مدير المدرسة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3165A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رئيساً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D440C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  <w:tr w:rsidR="0037391F" w:rsidRPr="0037391F" w14:paraId="2395FA2A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911A4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BD69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وكيل المدرسة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D304C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نائباً للرئيس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2B492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  <w:tr w:rsidR="0037391F" w:rsidRPr="0037391F" w14:paraId="183B76F8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AEEC8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3A1B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الموجه الطلابي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D1AA3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مقرر اللجنة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D0BB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  <w:tr w:rsidR="0037391F" w:rsidRPr="0037391F" w14:paraId="5764EE54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FC430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632D6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رائد النشاط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92DEE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عضو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3FCC5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  <w:tr w:rsidR="0037391F" w:rsidRPr="0037391F" w14:paraId="52F15582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7E169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F4B43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معلم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74C8A" w14:textId="77777777" w:rsidR="0037391F" w:rsidRPr="0037391F" w:rsidRDefault="0037391F" w:rsidP="0037391F">
            <w:pPr>
              <w:pStyle w:val="af0"/>
              <w:rPr>
                <w:b/>
                <w:bCs/>
              </w:rPr>
            </w:pPr>
            <w:r w:rsidRPr="0037391F">
              <w:rPr>
                <w:b/>
                <w:bCs/>
                <w:rtl/>
              </w:rPr>
              <w:t>عضو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02611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  <w:tr w:rsidR="0037391F" w:rsidRPr="0037391F" w14:paraId="1F676E7F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A3578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1FCE1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معلم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3E19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عضو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1062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  <w:tr w:rsidR="0037391F" w:rsidRPr="0037391F" w14:paraId="49C62F54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6D161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B6EDF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معلم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4BC9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عضو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D31A4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  <w:tr w:rsidR="0037391F" w:rsidRPr="0037391F" w14:paraId="4161EFE9" w14:textId="77777777" w:rsidTr="0037391F">
        <w:trPr>
          <w:jc w:val="center"/>
        </w:trPr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27FAF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93212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  <w:r w:rsidRPr="0037391F">
              <w:rPr>
                <w:b/>
                <w:bCs/>
                <w:rtl/>
              </w:rPr>
              <w:t>إداري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99AE" w14:textId="77777777" w:rsidR="0037391F" w:rsidRPr="0037391F" w:rsidRDefault="0037391F" w:rsidP="0037391F">
            <w:pPr>
              <w:pStyle w:val="af0"/>
              <w:rPr>
                <w:b/>
                <w:bCs/>
              </w:rPr>
            </w:pPr>
            <w:r w:rsidRPr="0037391F">
              <w:rPr>
                <w:b/>
                <w:bCs/>
                <w:rtl/>
              </w:rPr>
              <w:t>عضو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E8A71" w14:textId="77777777" w:rsidR="0037391F" w:rsidRPr="0037391F" w:rsidRDefault="0037391F" w:rsidP="0037391F">
            <w:pPr>
              <w:pStyle w:val="af0"/>
              <w:rPr>
                <w:b/>
                <w:bCs/>
                <w:rtl/>
              </w:rPr>
            </w:pPr>
          </w:p>
        </w:tc>
      </w:tr>
    </w:tbl>
    <w:p w14:paraId="653D95D5" w14:textId="77777777" w:rsidR="0037391F" w:rsidRDefault="0037391F" w:rsidP="0037391F">
      <w:pPr>
        <w:rPr>
          <w:rtl/>
        </w:rPr>
      </w:pPr>
    </w:p>
    <w:p w14:paraId="06AA0491" w14:textId="77777777" w:rsidR="0037391F" w:rsidRDefault="0037391F" w:rsidP="0037391F">
      <w:pPr>
        <w:rPr>
          <w:rtl/>
        </w:rPr>
      </w:pPr>
    </w:p>
    <w:p w14:paraId="437DEFA4" w14:textId="77777777" w:rsidR="0037391F" w:rsidRDefault="0037391F" w:rsidP="0037391F">
      <w:pPr>
        <w:rPr>
          <w:rtl/>
        </w:rPr>
      </w:pPr>
    </w:p>
    <w:p w14:paraId="515F2C8F" w14:textId="77777777" w:rsidR="0037391F" w:rsidRPr="0037391F" w:rsidRDefault="0037391F" w:rsidP="0037391F">
      <w:pPr>
        <w:rPr>
          <w:rtl/>
        </w:rPr>
      </w:pPr>
    </w:p>
    <w:p w14:paraId="4B3D5CD0" w14:textId="77777777" w:rsidR="0037391F" w:rsidRPr="0037391F" w:rsidRDefault="0037391F" w:rsidP="0037391F">
      <w:pPr>
        <w:rPr>
          <w:rtl/>
        </w:rPr>
      </w:pPr>
    </w:p>
    <w:p w14:paraId="0C1E82DD" w14:textId="77777777" w:rsidR="0037391F" w:rsidRPr="0037391F" w:rsidRDefault="0037391F" w:rsidP="0037391F">
      <w:pPr>
        <w:rPr>
          <w:rtl/>
        </w:rPr>
      </w:pPr>
    </w:p>
    <w:p w14:paraId="098F0FF6" w14:textId="77777777" w:rsidR="0037391F" w:rsidRPr="0037391F" w:rsidRDefault="0037391F" w:rsidP="0037391F">
      <w:pPr>
        <w:rPr>
          <w:rtl/>
        </w:rPr>
      </w:pPr>
    </w:p>
    <w:p w14:paraId="50640245" w14:textId="77777777" w:rsidR="0037391F" w:rsidRDefault="0037391F" w:rsidP="0037391F">
      <w:pPr>
        <w:jc w:val="center"/>
        <w:rPr>
          <w:rtl/>
        </w:rPr>
      </w:pPr>
    </w:p>
    <w:p w14:paraId="27B7E9DC" w14:textId="77777777" w:rsidR="0037391F" w:rsidRPr="0037391F" w:rsidRDefault="0037391F" w:rsidP="0037391F">
      <w:pPr>
        <w:jc w:val="center"/>
        <w:rPr>
          <w:rtl/>
        </w:rPr>
      </w:pPr>
    </w:p>
    <w:p w14:paraId="559359C3" w14:textId="77777777" w:rsidR="0037391F" w:rsidRPr="0037391F" w:rsidRDefault="0037391F" w:rsidP="0037391F">
      <w:pPr>
        <w:pStyle w:val="1"/>
        <w:rPr>
          <w:rtl/>
        </w:rPr>
      </w:pPr>
      <w:r w:rsidRPr="0037391F">
        <w:rPr>
          <w:rtl/>
        </w:rPr>
        <w:t>مهام اللجنة</w:t>
      </w:r>
      <w:r w:rsidRPr="0037391F">
        <w:t>:</w:t>
      </w:r>
    </w:p>
    <w:p w14:paraId="10E77A90" w14:textId="77777777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</w:pPr>
      <w:r w:rsidRPr="0037391F">
        <w:rPr>
          <w:rtl/>
        </w:rPr>
        <w:t>متابعة المستوى التحصيلي للطلاب بشكل دوري وتحليله، ودراسة نتائج الطلاب للعام الدراسي السابق من جميع الجوانب، وإعداد التقارير اللازمة، ورفعها المدير المدرسة لمناقشتها مع اللجنة الإدارية.</w:t>
      </w:r>
    </w:p>
    <w:p w14:paraId="1B55AF4C" w14:textId="54BF6CC2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</w:pPr>
      <w:r w:rsidRPr="0037391F">
        <w:rPr>
          <w:rtl/>
        </w:rPr>
        <w:t>تزويد معلمي المواد الدراسية بالتقارير المعتمدة لتحليل نتائج التحصيل للاختبارات بمختلف أنواعها والمتعلقة بتخصصية موادهم</w:t>
      </w:r>
      <w:r w:rsidR="002A0FDA">
        <w:rPr>
          <w:rFonts w:hint="cs"/>
          <w:rtl/>
        </w:rPr>
        <w:t>،</w:t>
      </w:r>
      <w:r w:rsidRPr="0037391F">
        <w:rPr>
          <w:rtl/>
        </w:rPr>
        <w:t xml:space="preserve"> وتوصيات اللجنة بشأنها.</w:t>
      </w:r>
    </w:p>
    <w:p w14:paraId="4132A6F0" w14:textId="77777777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مراجعة نتائج الاختبارات الوطنية الخاصة بالمدرسة وتقديم المقترحات لتعزيز نقاط القوة ومعالجة نقاط الضعف.</w:t>
      </w:r>
    </w:p>
    <w:p w14:paraId="4F3B2518" w14:textId="77777777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اقتراح البرامج التعليمية والأنشطة الطلابية المناسبة لرفع مستوى التحصيل الدراسي للطلاب في خطة المدرسة، وقياس مدى فاعليتها بعد تنفيذها.</w:t>
      </w:r>
    </w:p>
    <w:p w14:paraId="2B0AF6BE" w14:textId="77777777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تقديم الدعم للهيئة التعليمية حول المفاهيم والأسس والآليات التي تبنى عليها الاختبارات الوطنية والدولية، وتوفير جميع المتطلبات اللازمة للطلاب قبل تنفيذ الاختبارات الوطنية والدولية.</w:t>
      </w:r>
    </w:p>
    <w:p w14:paraId="5EA89583" w14:textId="77777777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</w:pPr>
      <w:r w:rsidRPr="0037391F">
        <w:rPr>
          <w:rtl/>
        </w:rPr>
        <w:t>تشكيل فرق العمل / اللجان الفرعية للاختبارات الفصلية والنهائية وتحديد مهام ومسؤوليات جميع أعضائها وفقا للإجراءات المتبعة.</w:t>
      </w:r>
    </w:p>
    <w:p w14:paraId="047CAF2A" w14:textId="77777777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</w:pPr>
      <w:r w:rsidRPr="0037391F">
        <w:rPr>
          <w:rtl/>
        </w:rPr>
        <w:t>إعداد جداول الاختبارات الفصلية والسجلات والملفات المتعلقة بالاختبارات في المدرسة.</w:t>
      </w:r>
    </w:p>
    <w:p w14:paraId="67FDFDE8" w14:textId="642B16DA" w:rsidR="0037391F" w:rsidRPr="0037391F" w:rsidRDefault="0037391F" w:rsidP="00290A60">
      <w:pPr>
        <w:pStyle w:val="a6"/>
        <w:numPr>
          <w:ilvl w:val="0"/>
          <w:numId w:val="4"/>
        </w:numPr>
        <w:ind w:left="1080" w:hanging="720"/>
      </w:pPr>
      <w:r w:rsidRPr="0037391F">
        <w:rPr>
          <w:rtl/>
        </w:rPr>
        <w:t>استلام مظاريف أوراق الأسئلة والإجابات الخاصة بها، وحفظها في الأماكن الآمنة المخصصة لها. وإعداد الكشوفات وأرقام الجلوس للطلاب وتسليمها للفرق الفرعية المسؤولة عن عملية تنظيم الاختبارات</w:t>
      </w:r>
      <w:r w:rsidR="002A0FDA">
        <w:rPr>
          <w:rFonts w:hint="cs"/>
          <w:rtl/>
        </w:rPr>
        <w:t>.</w:t>
      </w:r>
    </w:p>
    <w:p w14:paraId="4D8CC4A3" w14:textId="6418A400" w:rsidR="002A0FDA" w:rsidRDefault="0037391F" w:rsidP="002A0FDA">
      <w:pPr>
        <w:pStyle w:val="a6"/>
        <w:numPr>
          <w:ilvl w:val="0"/>
          <w:numId w:val="4"/>
        </w:numPr>
        <w:ind w:left="1080" w:hanging="720"/>
      </w:pPr>
      <w:r w:rsidRPr="0037391F">
        <w:rPr>
          <w:rtl/>
        </w:rPr>
        <w:t>توضيح التعليمات للتعامل مع الحالات الطارئة (المرضية، مخالفة الأنظمة والتعليمات...) أثناء الاختبارات وتهيئة الأدوات والمكان المناسب.</w:t>
      </w:r>
    </w:p>
    <w:p w14:paraId="3CED890F" w14:textId="77777777" w:rsidR="002A0FDA" w:rsidRDefault="002A0FDA" w:rsidP="002A0FDA">
      <w:pPr>
        <w:pStyle w:val="a6"/>
        <w:ind w:left="1080"/>
      </w:pPr>
    </w:p>
    <w:p w14:paraId="7AD298C0" w14:textId="77777777" w:rsidR="0037391F" w:rsidRDefault="0037391F" w:rsidP="0037391F">
      <w:pPr>
        <w:rPr>
          <w:rtl/>
        </w:rPr>
      </w:pPr>
    </w:p>
    <w:p w14:paraId="7C3AE573" w14:textId="77777777" w:rsidR="0037391F" w:rsidRDefault="0037391F" w:rsidP="0037391F"/>
    <w:p w14:paraId="7A815599" w14:textId="77ED8B3E" w:rsidR="0037391F" w:rsidRDefault="0037391F" w:rsidP="0037391F">
      <w:pPr>
        <w:rPr>
          <w:rtl/>
        </w:rPr>
      </w:pPr>
    </w:p>
    <w:p w14:paraId="4EBDD348" w14:textId="5B7F08B3" w:rsidR="0037391F" w:rsidRDefault="0037391F" w:rsidP="0037391F">
      <w:pPr>
        <w:rPr>
          <w:rtl/>
        </w:rPr>
      </w:pPr>
    </w:p>
    <w:p w14:paraId="635F3F01" w14:textId="77777777" w:rsidR="0037391F" w:rsidRPr="0037391F" w:rsidRDefault="0037391F" w:rsidP="0037391F">
      <w:pPr>
        <w:rPr>
          <w:rtl/>
        </w:rPr>
      </w:pPr>
    </w:p>
    <w:p w14:paraId="5800FF00" w14:textId="7FAFCD20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الإشراف على سير الاختبارات والبرامج التنفيذية المتعلقة بها بمختلف أنواعها بالمدرسة ومتابعتها، والتأكد من مدى سلامتها</w:t>
      </w:r>
      <w:r w:rsidR="002A0FDA">
        <w:rPr>
          <w:rFonts w:hint="cs"/>
          <w:rtl/>
        </w:rPr>
        <w:t>.</w:t>
      </w:r>
      <w:r w:rsidRPr="0037391F">
        <w:rPr>
          <w:rtl/>
        </w:rPr>
        <w:t xml:space="preserve"> </w:t>
      </w:r>
    </w:p>
    <w:p w14:paraId="39438395" w14:textId="4283EBC2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متابعة عمليات التصحيح والمراجعة للاختبارات وتدقيق النتائج في المدرسة، ومتابعة أعمال الرصد وإخراج النتائج وتسليمها وحفظها.</w:t>
      </w:r>
    </w:p>
    <w:p w14:paraId="6E1BCA23" w14:textId="580BFCB9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تقديم المقترحات التطويرية لآلية الاختبار وتقديمها للجهات المعنية، ومتابعة ومراجعة جميع التعديلات على آليات الاختبارات وتطبيقها.</w:t>
      </w:r>
    </w:p>
    <w:p w14:paraId="3B2686D8" w14:textId="52A46FA3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إعداد وتوثيق تقارير دورية عن أعمال اللجنة والمعوقات التي تواجهها ورفعها إلى مدير المدرسة لاتخاذ الإجراء اللازم.</w:t>
      </w:r>
    </w:p>
    <w:p w14:paraId="500FD61F" w14:textId="0B0FD094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اقتراح برامج معالجة التأخر الدراسي واعتماد الحصص الإضافية لها وتكليف المعلمين واشعار أولياء الأمور بالبرنامج.</w:t>
      </w:r>
    </w:p>
    <w:p w14:paraId="0A96524F" w14:textId="165D4C2C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اقتراح البرامج والأنشطة اللاصفية التي تدعم نواتج التعليم والتعلم</w:t>
      </w:r>
      <w:r w:rsidR="002A0FDA">
        <w:rPr>
          <w:rFonts w:hint="cs"/>
          <w:rtl/>
        </w:rPr>
        <w:t>.</w:t>
      </w:r>
    </w:p>
    <w:p w14:paraId="43E05B85" w14:textId="264ED346" w:rsidR="0037391F" w:rsidRPr="0037391F" w:rsidRDefault="0037391F" w:rsidP="0037391F">
      <w:pPr>
        <w:pStyle w:val="a6"/>
        <w:numPr>
          <w:ilvl w:val="0"/>
          <w:numId w:val="4"/>
        </w:numPr>
        <w:ind w:left="1080" w:hanging="720"/>
        <w:rPr>
          <w:rtl/>
        </w:rPr>
      </w:pPr>
      <w:r w:rsidRPr="0037391F">
        <w:rPr>
          <w:rtl/>
        </w:rPr>
        <w:t>قياس رضا أولياء الأمور عن التحصيل الدراسي ونتائجه، وإشراكهم في معالجات ضعف التحصيل الدراسي لأبنائهم.</w:t>
      </w:r>
    </w:p>
    <w:p w14:paraId="1123C759" w14:textId="3E29974F" w:rsidR="0037391F" w:rsidRDefault="0037391F" w:rsidP="0037391F">
      <w:pPr>
        <w:pStyle w:val="a6"/>
        <w:numPr>
          <w:ilvl w:val="0"/>
          <w:numId w:val="4"/>
        </w:numPr>
        <w:ind w:left="1080" w:hanging="720"/>
      </w:pPr>
      <w:r w:rsidRPr="0037391F">
        <w:rPr>
          <w:rtl/>
        </w:rPr>
        <w:t>متابعة وقياس مدى فاعلية تطبيق معايير وإجراءات برنامج تحسين الأداء الكتابي والقرائي لدى الطلاب والطالبات في المرحلة الابتدائية، بما يسهم في رفع مستوى التحصيل الدراسي للطلاب بعد تنفيذ هذه الإجراءات.</w:t>
      </w:r>
    </w:p>
    <w:p w14:paraId="46725FC7" w14:textId="4C6DB514" w:rsidR="0037391F" w:rsidRPr="0037391F" w:rsidRDefault="0037391F" w:rsidP="008573B6">
      <w:pPr>
        <w:rPr>
          <w:rtl/>
        </w:rPr>
      </w:pPr>
    </w:p>
    <w:p w14:paraId="2CD12A90" w14:textId="2C7A6529" w:rsidR="0037391F" w:rsidRPr="009429FB" w:rsidRDefault="00B1245A" w:rsidP="009429FB"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31379A" wp14:editId="6E878DF0">
                <wp:simplePos x="0" y="0"/>
                <wp:positionH relativeFrom="margin">
                  <wp:align>right</wp:align>
                </wp:positionH>
                <wp:positionV relativeFrom="paragraph">
                  <wp:posOffset>1266190</wp:posOffset>
                </wp:positionV>
                <wp:extent cx="1868170" cy="1266825"/>
                <wp:effectExtent l="0" t="0" r="0" b="0"/>
                <wp:wrapSquare wrapText="bothSides"/>
                <wp:docPr id="160620035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68170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B26D0" w14:textId="77777777" w:rsidR="00B1245A" w:rsidRPr="00B1245A" w:rsidRDefault="00B1245A" w:rsidP="00B1245A">
                            <w:pP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</w:pP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  <w:rtl/>
                              </w:rPr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t>signatureRightRole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  <w:rtl/>
                              </w:rPr>
                              <w:t>}}</w:t>
                            </w:r>
                          </w:p>
                          <w:p w14:paraId="2A3E90AA" w14:textId="2B6CA77F" w:rsidR="008573B6" w:rsidRPr="00B1245A" w:rsidRDefault="00B1245A" w:rsidP="00B1245A">
                            <w:pP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</w:pP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  <w:rtl/>
                              </w:rPr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t>signatureRightName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  <w:rtl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1379A" id="مربع نص 2" o:spid="_x0000_s1030" type="#_x0000_t202" style="position:absolute;left:0;text-align:left;margin-left:95.9pt;margin-top:99.7pt;width:147.1pt;height:99.75pt;flip:x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" filled="f" stroked="f">
                <v:textbox>
                  <w:txbxContent>
                    <w:p w14:paraId="0DDB26D0" w14:textId="77777777" w:rsidR="00B1245A" w:rsidRPr="00B1245A" w:rsidRDefault="00B1245A" w:rsidP="00B1245A">
                      <w:pPr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</w:pP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  <w:rtl/>
                        </w:rPr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t>signatureRightRole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  <w:rtl/>
                        </w:rPr>
                        <w:t>}}</w:t>
                      </w:r>
                    </w:p>
                    <w:p w14:paraId="2A3E90AA" w14:textId="2B6CA77F" w:rsidR="008573B6" w:rsidRPr="00B1245A" w:rsidRDefault="00B1245A" w:rsidP="00B1245A">
                      <w:pPr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</w:pP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  <w:rtl/>
                        </w:rPr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t>signatureRightName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  <w:rtl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DA98A" wp14:editId="077009F6">
                <wp:simplePos x="0" y="0"/>
                <wp:positionH relativeFrom="margin">
                  <wp:align>left</wp:align>
                </wp:positionH>
                <wp:positionV relativeFrom="paragraph">
                  <wp:posOffset>1266190</wp:posOffset>
                </wp:positionV>
                <wp:extent cx="1868400" cy="1266825"/>
                <wp:effectExtent l="0" t="0" r="0" b="0"/>
                <wp:wrapSquare wrapText="bothSides"/>
                <wp:docPr id="115487567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68400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F0E3E" w14:textId="2CE9FBA4" w:rsidR="008573B6" w:rsidRPr="00B1245A" w:rsidRDefault="008573B6" w:rsidP="008573B6">
                            <w:pPr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  <w:rtl/>
                              </w:rPr>
                            </w:pP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t>signatureLeftRole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t>}}</w:t>
                            </w:r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br/>
                              <w:t>{{</w:t>
                            </w:r>
                            <w:proofErr w:type="spellStart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t>signatureLeftName</w:t>
                            </w:r>
                            <w:proofErr w:type="spellEnd"/>
                            <w:r w:rsidRPr="00B1245A">
                              <w:rPr>
                                <w:rFonts w:ascii="Helvetica Neue W23 for SKY Reg" w:hAnsi="Helvetica Neue W23 for SKY Reg"/>
                                <w:b/>
                                <w:bCs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DA98A" id="_x0000_s1031" type="#_x0000_t202" style="position:absolute;left:0;text-align:left;margin-left:0;margin-top:99.7pt;width:147.1pt;height:99.75pt;flip:x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" filled="f" stroked="f">
                <v:textbox>
                  <w:txbxContent>
                    <w:p w14:paraId="17BF0E3E" w14:textId="2CE9FBA4" w:rsidR="008573B6" w:rsidRPr="00B1245A" w:rsidRDefault="008573B6" w:rsidP="008573B6">
                      <w:pPr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  <w:rtl/>
                        </w:rPr>
                      </w:pP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t>signatureLeftRole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t>}}</w:t>
                      </w:r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br/>
                        <w:t>{{</w:t>
                      </w:r>
                      <w:proofErr w:type="spellStart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t>signatureLeftName</w:t>
                      </w:r>
                      <w:proofErr w:type="spellEnd"/>
                      <w:r w:rsidRPr="00B1245A">
                        <w:rPr>
                          <w:rFonts w:ascii="Helvetica Neue W23 for SKY Reg" w:hAnsi="Helvetica Neue W23 for SKY Reg"/>
                          <w:b/>
                          <w:bCs/>
                          <w:sz w:val="24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7391F" w:rsidRPr="009429FB" w:rsidSect="005657C7">
      <w:headerReference w:type="default" r:id="rId18"/>
      <w:footerReference w:type="default" r:id="rId19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56C36" w14:textId="77777777" w:rsidR="000E73BF" w:rsidRDefault="000E73BF" w:rsidP="00DF5CCD">
      <w:pPr>
        <w:spacing w:after="0" w:line="240" w:lineRule="auto"/>
      </w:pPr>
      <w:r>
        <w:separator/>
      </w:r>
    </w:p>
  </w:endnote>
  <w:endnote w:type="continuationSeparator" w:id="0">
    <w:p w14:paraId="771B0310" w14:textId="77777777" w:rsidR="000E73BF" w:rsidRDefault="000E73BF" w:rsidP="00DF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IBM Plex Sans Arabic SemiBold">
    <w:panose1 w:val="020B0703050203000203"/>
    <w:charset w:val="00"/>
    <w:family w:val="swiss"/>
    <w:pitch w:val="variable"/>
    <w:sig w:usb0="A0002063" w:usb1="D000003B" w:usb2="00000008" w:usb3="00000000" w:csb0="000001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3BA9" w14:textId="77777777" w:rsidR="00000000" w:rsidRDefault="0000000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129A" w14:textId="77777777" w:rsidR="00000000" w:rsidRPr="00903520" w:rsidRDefault="00000000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E01D4D6" wp14:editId="12946018">
              <wp:simplePos x="0" y="0"/>
              <wp:positionH relativeFrom="margin">
                <wp:posOffset>927100</wp:posOffset>
              </wp:positionH>
              <wp:positionV relativeFrom="paragraph">
                <wp:posOffset>464087</wp:posOffset>
              </wp:positionV>
              <wp:extent cx="4792345" cy="393065"/>
              <wp:effectExtent l="0" t="0" r="0" b="0"/>
              <wp:wrapSquare wrapText="bothSides"/>
              <wp:docPr id="2138136230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792345" cy="3930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1F4D7C" w14:textId="77777777" w:rsidR="00000000" w:rsidRPr="00162B65" w:rsidRDefault="00000000" w:rsidP="00213D39">
                          <w:pPr>
                            <w:jc w:val="center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rtl/>
                            </w:rPr>
                          </w:pPr>
                          <w:r w:rsidRPr="00162B65"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rtl/>
                            </w:rPr>
                            <w:t>خطة أعمال الموجه الطلابي للاختبارا</w:t>
                          </w:r>
                          <w:r w:rsidRPr="00162B65">
                            <w:rPr>
                              <w:rFonts w:ascii="Helvetica Neue W23 for SKY Reg" w:hAnsi="Helvetica Neue W23 for SKY Reg" w:hint="eastAsia"/>
                              <w:color w:val="FFFFFF" w:themeColor="background1"/>
                              <w:rtl/>
                            </w:rPr>
                            <w:t>ت</w:t>
                          </w:r>
                          <w:r w:rsidRPr="00162B65"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rtl/>
                            </w:rPr>
                            <w:t xml:space="preserve"> النهائية</w:t>
                          </w:r>
                          <w:r w:rsidRPr="00162B65"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rtl/>
                            </w:rPr>
                            <w:t xml:space="preserve"> للفصل الدراسي الثاني</w:t>
                          </w:r>
                          <w:r w:rsidRPr="00162B65">
                            <w:rPr>
                              <w:rFonts w:ascii="Helvetica Neue W23 for SKY Reg" w:hAnsi="Helvetica Neue W23 for SKY Reg"/>
                              <w:color w:val="FFFFFF" w:themeColor="background1"/>
                              <w:rtl/>
                            </w:rPr>
                            <w:t xml:space="preserve"> 1446هـ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73pt;margin-top:36.55pt;width:377.35pt;height:30.95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" filled="f" stroked="f">
              <v:textbox>
                <w:txbxContent>
                  <w:p w14:paraId="531F4D7C" w14:textId="77777777" w:rsidR="00000000" w:rsidRPr="00162B65" w:rsidRDefault="00000000" w:rsidP="00213D39">
                    <w:pPr>
                      <w:jc w:val="center"/>
                      <w:rPr>
                        <w:rFonts w:ascii="Helvetica Neue W23 for SKY Reg" w:hAnsi="Helvetica Neue W23 for SKY Reg"/>
                        <w:color w:val="FFFFFF" w:themeColor="background1"/>
                        <w:rtl/>
                      </w:rPr>
                    </w:pPr>
                    <w:r w:rsidRPr="00162B65">
                      <w:rPr>
                        <w:rFonts w:ascii="Helvetica Neue W23 for SKY Reg" w:hAnsi="Helvetica Neue W23 for SKY Reg" w:hint="cs"/>
                        <w:color w:val="FFFFFF" w:themeColor="background1"/>
                        <w:rtl/>
                      </w:rPr>
                      <w:t>خطة أعمال الموجه الطلابي للاختبارا</w:t>
                    </w:r>
                    <w:r w:rsidRPr="00162B65">
                      <w:rPr>
                        <w:rFonts w:ascii="Helvetica Neue W23 for SKY Reg" w:hAnsi="Helvetica Neue W23 for SKY Reg" w:hint="eastAsia"/>
                        <w:color w:val="FFFFFF" w:themeColor="background1"/>
                        <w:rtl/>
                      </w:rPr>
                      <w:t>ت</w:t>
                    </w:r>
                    <w:r w:rsidRPr="00162B65">
                      <w:rPr>
                        <w:rFonts w:ascii="Helvetica Neue W23 for SKY Reg" w:hAnsi="Helvetica Neue W23 for SKY Reg" w:hint="cs"/>
                        <w:color w:val="FFFFFF" w:themeColor="background1"/>
                        <w:rtl/>
                      </w:rPr>
                      <w:t xml:space="preserve"> النهائية</w:t>
                    </w:r>
                    <w:r w:rsidRPr="00162B65">
                      <w:rPr>
                        <w:rFonts w:ascii="Helvetica Neue W23 for SKY Reg" w:hAnsi="Helvetica Neue W23 for SKY Reg" w:hint="cs"/>
                        <w:color w:val="FFFFFF" w:themeColor="background1"/>
                        <w:rtl/>
                      </w:rPr>
                      <w:t xml:space="preserve"> للفصل الدراسي الثاني</w:t>
                    </w:r>
                    <w:r w:rsidRPr="00162B65">
                      <w:rPr>
                        <w:rFonts w:ascii="Helvetica Neue W23 for SKY Reg" w:hAnsi="Helvetica Neue W23 for SKY Reg"/>
                        <w:color w:val="FFFFFF" w:themeColor="background1"/>
                        <w:rtl/>
                      </w:rPr>
                      <w:t xml:space="preserve"> 1446هـ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77051B4E" wp14:editId="47E20886">
          <wp:simplePos x="0" y="0"/>
          <wp:positionH relativeFrom="column">
            <wp:posOffset>-659765</wp:posOffset>
          </wp:positionH>
          <wp:positionV relativeFrom="paragraph">
            <wp:posOffset>387985</wp:posOffset>
          </wp:positionV>
          <wp:extent cx="7755890" cy="552450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8704C47" wp14:editId="7ED41397">
              <wp:simplePos x="0" y="0"/>
              <wp:positionH relativeFrom="column">
                <wp:posOffset>-708025</wp:posOffset>
              </wp:positionH>
              <wp:positionV relativeFrom="paragraph">
                <wp:posOffset>229235</wp:posOffset>
              </wp:positionV>
              <wp:extent cx="6819900" cy="577850"/>
              <wp:effectExtent l="0" t="0" r="19050" b="12700"/>
              <wp:wrapNone/>
              <wp:docPr id="2138136231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4889DB" id="مستطيل: زوايا مستديرة 10" o:spid="_x0000_s1026" style="position:absolute;left:0;text-align:left;margin-left:-55.75pt;margin-top:18.0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" fillcolor="white [3212]" strokecolor="#3d7eb9" strokeweight="1pt">
              <v:stroke joinstyle="miter"/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5BBAB" w14:textId="77777777" w:rsidR="00000000" w:rsidRDefault="00000000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010A6" w14:textId="6E12BFD6" w:rsidR="0037391F" w:rsidRDefault="0037391F" w:rsidP="0037391F">
    <w:pPr>
      <w:pStyle w:val="ab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3D7D1B" wp14:editId="0C69BA25">
              <wp:simplePos x="0" y="0"/>
              <wp:positionH relativeFrom="column">
                <wp:posOffset>-1029335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051A381" id="مستطيل: زوايا مستديرة 10" o:spid="_x0000_s1026" style="position:absolute;left:0;text-align:left;margin-left:-81.05pt;margin-top:17.45pt;width:537pt;height:45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" fillcolor="white [3212]" strokecolor="#3d7eb9" strokeweight="1.5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EAFD756" wp14:editId="1BD6B742">
          <wp:simplePos x="0" y="0"/>
          <wp:positionH relativeFrom="margin">
            <wp:align>center</wp:align>
          </wp:positionH>
          <wp:positionV relativeFrom="paragraph">
            <wp:posOffset>399415</wp:posOffset>
          </wp:positionV>
          <wp:extent cx="7755890" cy="553054"/>
          <wp:effectExtent l="0" t="0" r="0" b="0"/>
          <wp:wrapNone/>
          <wp:docPr id="2131893607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3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1B76BD" w14:textId="60566B51" w:rsidR="0037391F" w:rsidRDefault="00290A60">
    <w:pPr>
      <w:pStyle w:val="ab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E7082BF" wp14:editId="6E5FDA50">
              <wp:simplePos x="0" y="0"/>
              <wp:positionH relativeFrom="margin">
                <wp:align>center</wp:align>
              </wp:positionH>
              <wp:positionV relativeFrom="paragraph">
                <wp:posOffset>143510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475F77" w14:textId="39040F48" w:rsidR="0037391F" w:rsidRPr="00290A60" w:rsidRDefault="0037391F" w:rsidP="0037391F">
                          <w:pPr>
                            <w:jc w:val="center"/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</w:pPr>
                          <w:r w:rsidRPr="00290A60">
                            <w:rPr>
                              <w:rFonts w:ascii="Helvetica Neue W23 for SKY Reg" w:hAnsi="Helvetica Neue W23 for SKY Reg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تشكيل لجنة التحصيل الدراسي </w:t>
                          </w:r>
                          <w:r w:rsidRPr="00290A60"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للعام </w:t>
                          </w:r>
                          <w:r w:rsidR="00B1245A"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 </w:t>
                          </w:r>
                          <w:r w:rsidRPr="00290A60">
                            <w:rPr>
                              <w:rFonts w:ascii="Helvetica Neue W23 for SKY Reg" w:hAnsi="Helvetica Neue W23 for SKY Reg" w:hint="cs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:rtl/>
                            </w:rPr>
                            <w:t xml:space="preserve">1448 هـ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7082BF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0;margin-top:11.3pt;width:349pt;height:37.5pt;flip:x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" filled="f" stroked="f">
              <v:textbox>
                <w:txbxContent>
                  <w:p w14:paraId="0C475F77" w14:textId="39040F48" w:rsidR="0037391F" w:rsidRPr="00290A60" w:rsidRDefault="0037391F" w:rsidP="0037391F">
                    <w:pPr>
                      <w:jc w:val="center"/>
                      <w:rPr>
                        <w:rFonts w:ascii="Helvetica Neue W23 for SKY Reg" w:hAnsi="Helvetica Neue W23 for SKY Reg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</w:pPr>
                    <w:r w:rsidRPr="00290A60">
                      <w:rPr>
                        <w:rFonts w:ascii="Helvetica Neue W23 for SKY Reg" w:hAnsi="Helvetica Neue W23 for SKY Reg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تشكيل لجنة التحصيل الدراسي </w:t>
                    </w:r>
                    <w:r w:rsidRPr="00290A60"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للعام </w:t>
                    </w:r>
                    <w:r w:rsidR="00B1245A"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 </w:t>
                    </w:r>
                    <w:r w:rsidRPr="00290A60">
                      <w:rPr>
                        <w:rFonts w:ascii="Helvetica Neue W23 for SKY Reg" w:hAnsi="Helvetica Neue W23 for SKY Reg" w:hint="cs"/>
                        <w:b/>
                        <w:bCs/>
                        <w:color w:val="FFFFFF" w:themeColor="background1"/>
                        <w:sz w:val="24"/>
                        <w:szCs w:val="28"/>
                        <w:rtl/>
                      </w:rPr>
                      <w:t xml:space="preserve">1448 هـ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034E7" w14:textId="77777777" w:rsidR="000E73BF" w:rsidRDefault="000E73BF" w:rsidP="00DF5CCD">
      <w:pPr>
        <w:spacing w:after="0" w:line="240" w:lineRule="auto"/>
      </w:pPr>
      <w:r>
        <w:separator/>
      </w:r>
    </w:p>
  </w:footnote>
  <w:footnote w:type="continuationSeparator" w:id="0">
    <w:p w14:paraId="4E190E0C" w14:textId="77777777" w:rsidR="000E73BF" w:rsidRDefault="000E73BF" w:rsidP="00DF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F796" w14:textId="77777777" w:rsidR="00000000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2215" w14:textId="77777777" w:rsidR="00000000" w:rsidRDefault="00000000" w:rsidP="00095A81">
    <w:pPr>
      <w:pStyle w:val="a3"/>
    </w:pPr>
    <w:r>
      <w:rPr>
        <w:noProof/>
      </w:rPr>
      <w:drawing>
        <wp:anchor distT="0" distB="0" distL="114300" distR="114300" simplePos="0" relativeHeight="251653120" behindDoc="0" locked="0" layoutInCell="1" allowOverlap="1" wp14:anchorId="621FC535" wp14:editId="3BDBF3C1">
          <wp:simplePos x="0" y="0"/>
          <wp:positionH relativeFrom="column">
            <wp:posOffset>-466522</wp:posOffset>
          </wp:positionH>
          <wp:positionV relativeFrom="paragraph">
            <wp:posOffset>-904875</wp:posOffset>
          </wp:positionV>
          <wp:extent cx="7591425" cy="1870710"/>
          <wp:effectExtent l="0" t="0" r="9525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25" cy="187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85366E4" wp14:editId="1DC87310">
              <wp:simplePos x="0" y="0"/>
              <wp:positionH relativeFrom="column">
                <wp:posOffset>1194239</wp:posOffset>
              </wp:positionH>
              <wp:positionV relativeFrom="paragraph">
                <wp:posOffset>-412066</wp:posOffset>
              </wp:positionV>
              <wp:extent cx="2494280" cy="773430"/>
              <wp:effectExtent l="0" t="0" r="0" b="0"/>
              <wp:wrapSquare wrapText="bothSides"/>
              <wp:docPr id="2138136228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494280" cy="7734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90AC7F" w14:textId="77777777" w:rsidR="00000000" w:rsidRPr="00887F69" w:rsidRDefault="00000000" w:rsidP="0039566C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  <w:r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613682D7" w14:textId="77777777" w:rsidR="00000000" w:rsidRPr="00087A05" w:rsidRDefault="00000000" w:rsidP="00386388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04A9A6"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034651F1" w14:textId="77777777" w:rsidR="00000000" w:rsidRPr="00A5666A" w:rsidRDefault="00000000" w:rsidP="0039566C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A5666A">
                            <w:rPr>
                              <w:rFonts w:ascii="Helvetica Neue W23 for SKY Reg" w:hAnsi="Helvetica Neue W23 for SKY Reg"/>
                              <w:color w:val="04A9A6"/>
                              <w:sz w:val="32"/>
                              <w:szCs w:val="32"/>
                              <w:rtl/>
                            </w:rPr>
                            <w:t>مكتب التعليم</w:t>
                          </w:r>
                          <w:r>
                            <w:rPr>
                              <w:rFonts w:ascii="Helvetica Neue W23 for SKY Reg" w:hAnsi="Helvetica Neue W23 for SKY Reg" w:hint="cs"/>
                              <w:color w:val="04A9A6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3BC24A3E" w14:textId="77777777" w:rsidR="00000000" w:rsidRPr="00007A33" w:rsidRDefault="00000000" w:rsidP="00386388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366E4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2" type="#_x0000_t202" style="position:absolute;left:0;text-align:left;margin-left:94.05pt;margin-top:-32.45pt;width:196.4pt;height:60.9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" filled="f" stroked="f">
              <v:textbox>
                <w:txbxContent>
                  <w:p w14:paraId="7890AC7F" w14:textId="77777777" w:rsidR="00000000" w:rsidRPr="00887F69" w:rsidRDefault="00000000" w:rsidP="0039566C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  <w:r>
                      <w:rPr>
                        <w:rFonts w:ascii="Helvetica Neue W23 for SKY Reg" w:hAnsi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613682D7" w14:textId="77777777" w:rsidR="00000000" w:rsidRPr="00087A05" w:rsidRDefault="00000000" w:rsidP="00386388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04A9A6"/>
                        <w:sz w:val="14"/>
                        <w:szCs w:val="14"/>
                        <w:rtl/>
                      </w:rPr>
                    </w:pPr>
                  </w:p>
                  <w:p w14:paraId="034651F1" w14:textId="77777777" w:rsidR="00000000" w:rsidRPr="00A5666A" w:rsidRDefault="00000000" w:rsidP="0039566C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04A9A6"/>
                        <w:sz w:val="32"/>
                        <w:szCs w:val="32"/>
                      </w:rPr>
                    </w:pPr>
                    <w:r w:rsidRPr="00A5666A">
                      <w:rPr>
                        <w:rFonts w:ascii="Helvetica Neue W23 for SKY Reg" w:hAnsi="Helvetica Neue W23 for SKY Reg"/>
                        <w:color w:val="04A9A6"/>
                        <w:sz w:val="32"/>
                        <w:szCs w:val="32"/>
                        <w:rtl/>
                      </w:rPr>
                      <w:t>مكتب التعليم</w:t>
                    </w:r>
                    <w:r>
                      <w:rPr>
                        <w:rFonts w:ascii="Helvetica Neue W23 for SKY Reg" w:hAnsi="Helvetica Neue W23 for SKY Reg" w:hint="cs"/>
                        <w:color w:val="04A9A6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3BC24A3E" w14:textId="77777777" w:rsidR="00000000" w:rsidRPr="00007A33" w:rsidRDefault="00000000" w:rsidP="00386388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22762B64" w14:textId="77777777" w:rsidR="00000000" w:rsidRDefault="00000000" w:rsidP="00095A81">
    <w:pPr>
      <w:pStyle w:val="a3"/>
    </w:pPr>
  </w:p>
  <w:p w14:paraId="2A6B51CD" w14:textId="77777777" w:rsidR="00000000" w:rsidRDefault="00000000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A7D9C0A" wp14:editId="22AF1F9C">
              <wp:simplePos x="0" y="0"/>
              <wp:positionH relativeFrom="page">
                <wp:posOffset>2002155</wp:posOffset>
              </wp:positionH>
              <wp:positionV relativeFrom="paragraph">
                <wp:posOffset>105947</wp:posOffset>
              </wp:positionV>
              <wp:extent cx="3556000" cy="465455"/>
              <wp:effectExtent l="0" t="0" r="0" b="0"/>
              <wp:wrapSquare wrapText="bothSides"/>
              <wp:docPr id="2138136229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654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30EE8D" w14:textId="77777777" w:rsidR="00000000" w:rsidRPr="00887F69" w:rsidRDefault="00000000" w:rsidP="0039566C">
                          <w:pPr>
                            <w:spacing w:after="0" w:line="240" w:lineRule="auto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>
                            <w:rPr>
                              <w:rFonts w:ascii="Helvetica Neue W23 for SKY Reg" w:hAnsi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</w:p>
                        <w:p w14:paraId="523C7315" w14:textId="77777777" w:rsidR="00000000" w:rsidRPr="00887F69" w:rsidRDefault="00000000" w:rsidP="00386388">
                          <w:pPr>
                            <w:spacing w:after="0" w:line="240" w:lineRule="auto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7D9C0A" id="مربع نص 1958827686" o:spid="_x0000_s1033" type="#_x0000_t202" style="position:absolute;left:0;text-align:left;margin-left:157.65pt;margin-top:8.35pt;width:280pt;height:36.65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" filled="f" stroked="f">
              <v:textbox>
                <w:txbxContent>
                  <w:p w14:paraId="4A30EE8D" w14:textId="77777777" w:rsidR="00000000" w:rsidRPr="00887F69" w:rsidRDefault="00000000" w:rsidP="0039566C">
                    <w:pPr>
                      <w:spacing w:after="0" w:line="240" w:lineRule="auto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>
                      <w:rPr>
                        <w:rFonts w:ascii="Helvetica Neue W23 for SKY Reg" w:hAnsi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</w:p>
                  <w:p w14:paraId="523C7315" w14:textId="77777777" w:rsidR="00000000" w:rsidRPr="00887F69" w:rsidRDefault="00000000" w:rsidP="00386388">
                    <w:pPr>
                      <w:spacing w:after="0" w:line="240" w:lineRule="auto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722E0155" w14:textId="77777777" w:rsidR="00000000" w:rsidRDefault="00000000" w:rsidP="00095A81">
    <w:pPr>
      <w:pStyle w:val="a3"/>
      <w:rPr>
        <w:rtl/>
      </w:rPr>
    </w:pPr>
  </w:p>
  <w:p w14:paraId="69F60E3E" w14:textId="77777777" w:rsidR="00000000" w:rsidRDefault="00000000" w:rsidP="00095A81">
    <w:pPr>
      <w:pStyle w:val="a3"/>
      <w:rPr>
        <w:rtl/>
      </w:rPr>
    </w:pPr>
  </w:p>
  <w:p w14:paraId="1F8D3DD0" w14:textId="77777777" w:rsidR="00000000" w:rsidRPr="00095A81" w:rsidRDefault="00000000" w:rsidP="00095A8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D270" w14:textId="10906738" w:rsidR="00000000" w:rsidRDefault="00000000">
    <w:pPr>
      <w:pStyle w:val="a3"/>
      <w:rPr>
        <w:rtl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67221C13" wp14:editId="411B1E32">
          <wp:simplePos x="0" y="0"/>
          <wp:positionH relativeFrom="page">
            <wp:posOffset>4216711</wp:posOffset>
          </wp:positionH>
          <wp:positionV relativeFrom="paragraph">
            <wp:posOffset>-392268</wp:posOffset>
          </wp:positionV>
          <wp:extent cx="1431290" cy="805180"/>
          <wp:effectExtent l="0" t="0" r="0" b="0"/>
          <wp:wrapTight wrapText="bothSides">
            <wp:wrapPolygon edited="0">
              <wp:start x="0" y="0"/>
              <wp:lineTo x="0" y="20953"/>
              <wp:lineTo x="21274" y="20953"/>
              <wp:lineTo x="21274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50" t="11861" r="7243" b="19954"/>
                  <a:stretch/>
                </pic:blipFill>
                <pic:spPr bwMode="auto">
                  <a:xfrm>
                    <a:off x="0" y="0"/>
                    <a:ext cx="1431290" cy="805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5D9BC80" w14:textId="10906738" w:rsidR="00000000" w:rsidRDefault="00000000">
    <w:pPr>
      <w:pStyle w:val="a3"/>
    </w:pPr>
  </w:p>
  <w:p w14:paraId="5D213B9C" w14:textId="10906738" w:rsidR="00000000" w:rsidRDefault="00000000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209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20C3B8" w14:textId="10906738" w:rsidR="00000000" w:rsidRPr="00887F69" w:rsidRDefault="00000000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{{schoolDisplayName}}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5" type="#_x0000_t202" style="position:absolute;left:0;text-align:left;margin-left:148.3pt;margin-top:11.1pt;width:229.35pt;height:33.45pt;flip:x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7220C3B8" w14:textId="10906738" w:rsidR="00000000" w:rsidRPr="00887F69" w:rsidRDefault="00000000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{{schoolDisplayName}}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5EF8C9F4" w14:textId="10906738" w:rsidR="00000000" w:rsidRDefault="00000000">
    <w:pPr>
      <w:pStyle w:val="a3"/>
      <w:rPr>
        <w:rtl/>
      </w:rPr>
    </w:pPr>
  </w:p>
  <w:p w14:paraId="09688044" w14:textId="10906738" w:rsidR="00000000" w:rsidRDefault="00000000">
    <w:pPr>
      <w:pStyle w:val="a3"/>
      <w:rPr>
        <w:rtl/>
      </w:rPr>
    </w:pPr>
  </w:p>
  <w:p w14:paraId="090D7664" w14:textId="10906738" w:rsidR="00000000" w:rsidRDefault="00000000">
    <w:pPr>
      <w:pStyle w:val="a3"/>
      <w:rPr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187C7" w14:textId="77777777" w:rsidR="00DF5CCD" w:rsidRDefault="00DF5CCD">
    <w:pPr>
      <w:pStyle w:val="aa"/>
      <w:jc w:val="right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4A7F0EDE" wp14:editId="18EE5881">
              <wp:simplePos x="0" y="0"/>
              <wp:positionH relativeFrom="margin">
                <wp:align>left</wp:align>
              </wp:positionH>
              <wp:positionV relativeFrom="paragraph">
                <wp:posOffset>4445</wp:posOffset>
              </wp:positionV>
              <wp:extent cx="3330575" cy="838200"/>
              <wp:effectExtent l="0" t="0" r="0" b="0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330575" cy="838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EDB1CE" w14:textId="77777777" w:rsidR="00DF5CCD" w:rsidRPr="00655008" w:rsidRDefault="00DF5CCD" w:rsidP="00655008">
                          <w:pPr>
                            <w:pStyle w:val="ac"/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educationDepartmentPrefix</w:t>
                          </w:r>
                          <w:proofErr w:type="spellEnd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1ACB1556" w14:textId="77777777" w:rsidR="00DF5CCD" w:rsidRPr="00655008" w:rsidRDefault="00DF5CCD" w:rsidP="00655008">
                          <w:pPr>
                            <w:pStyle w:val="ac"/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</w:rPr>
                          </w:pPr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  <w:rtl/>
                            </w:rPr>
                            <w:t>{{</w:t>
                          </w:r>
                          <w:proofErr w:type="spellStart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</w:rPr>
                            <w:t>educationDepartmentName</w:t>
                          </w:r>
                          <w:proofErr w:type="spellEnd"/>
                          <w:r w:rsidRPr="00655008">
                            <w:rPr>
                              <w:rFonts w:ascii="IBM Plex Sans Arabic SemiBold" w:hAnsi="IBM Plex Sans Arabic SemiBold" w:cs="IBM Plex Sans Arabic SemiBold"/>
                              <w:b/>
                              <w:bCs/>
                              <w:color w:val="04A9A6"/>
                              <w:sz w:val="28"/>
                              <w:szCs w:val="28"/>
                              <w:rtl/>
                            </w:rPr>
                            <w:t>}}</w:t>
                          </w:r>
                        </w:p>
                        <w:p w14:paraId="7BFE547D" w14:textId="77777777" w:rsidR="00DF5CCD" w:rsidRDefault="00DF5CCD" w:rsidP="00655008">
                          <w:pPr>
                            <w:bidi w:val="0"/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FFFFFF"/>
                              <w:sz w:val="20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50800" tIns="25400" rIns="50800" bIns="254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F0EDE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0;margin-top:.35pt;width:262.25pt;height:66pt;flip:x;z-index: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" filled="f" stroked="f">
              <v:textbox inset="4pt,2pt,4pt,2pt">
                <w:txbxContent>
                  <w:p w14:paraId="55EDB1CE" w14:textId="77777777" w:rsidR="00DF5CCD" w:rsidRPr="00655008" w:rsidRDefault="00DF5CCD" w:rsidP="00655008">
                    <w:pPr>
                      <w:pStyle w:val="ac"/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{{</w:t>
                    </w:r>
                    <w:proofErr w:type="spellStart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educationDepartmentPrefix</w:t>
                    </w:r>
                    <w:proofErr w:type="spellEnd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}}</w:t>
                    </w:r>
                  </w:p>
                  <w:p w14:paraId="1ACB1556" w14:textId="77777777" w:rsidR="00DF5CCD" w:rsidRPr="00655008" w:rsidRDefault="00DF5CCD" w:rsidP="00655008">
                    <w:pPr>
                      <w:pStyle w:val="ac"/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</w:rPr>
                    </w:pPr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  <w:rtl/>
                      </w:rPr>
                      <w:t>{{</w:t>
                    </w:r>
                    <w:proofErr w:type="spellStart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</w:rPr>
                      <w:t>educationDepartmentName</w:t>
                    </w:r>
                    <w:proofErr w:type="spellEnd"/>
                    <w:r w:rsidRPr="00655008">
                      <w:rPr>
                        <w:rFonts w:ascii="IBM Plex Sans Arabic SemiBold" w:hAnsi="IBM Plex Sans Arabic SemiBold" w:cs="IBM Plex Sans Arabic SemiBold"/>
                        <w:b/>
                        <w:bCs/>
                        <w:color w:val="04A9A6"/>
                        <w:sz w:val="28"/>
                        <w:szCs w:val="28"/>
                        <w:rtl/>
                      </w:rPr>
                      <w:t>}}</w:t>
                    </w:r>
                  </w:p>
                  <w:p w14:paraId="7BFE547D" w14:textId="77777777" w:rsidR="00DF5CCD" w:rsidRDefault="00DF5CCD" w:rsidP="00655008">
                    <w:pPr>
                      <w:bidi w:val="0"/>
                      <w:spacing w:after="0" w:line="240" w:lineRule="auto"/>
                      <w:rPr>
                        <w:rFonts w:ascii="Arial" w:hAnsi="Arial" w:cs="Arial"/>
                        <w:b/>
                        <w:color w:val="FFFFFF"/>
                        <w:sz w:val="20"/>
                        <w:szCs w:val="32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4144" behindDoc="0" locked="0" layoutInCell="1" allowOverlap="1" wp14:anchorId="1357CF76" wp14:editId="7A4FF65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90721" cy="1790700"/>
          <wp:effectExtent l="0" t="0" r="0" b="0"/>
          <wp:wrapNone/>
          <wp:docPr id="108767826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21" cy="179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82ABD1" w14:textId="77777777" w:rsidR="00DF5CCD" w:rsidRDefault="00DF5CCD">
    <w:pPr>
      <w:pStyle w:val="aa"/>
    </w:pPr>
  </w:p>
  <w:p w14:paraId="3E06588D" w14:textId="77777777" w:rsidR="00DF5CCD" w:rsidRDefault="00DF5CCD">
    <w:pPr>
      <w:pStyle w:val="aa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6CCA5EC2" wp14:editId="2B81C1B1">
              <wp:simplePos x="0" y="0"/>
              <wp:positionH relativeFrom="margin">
                <wp:align>center</wp:align>
              </wp:positionH>
              <wp:positionV relativeFrom="paragraph">
                <wp:posOffset>482600</wp:posOffset>
              </wp:positionV>
              <wp:extent cx="2456180" cy="457200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45618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77FA81" w14:textId="77777777" w:rsidR="00DF5CCD" w:rsidRPr="007E0D9B" w:rsidRDefault="00DF5CCD" w:rsidP="000542CC">
                          <w:pPr>
                            <w:jc w:val="center"/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40"/>
                              <w:rtl/>
                            </w:rPr>
                          </w:pPr>
                          <w:r w:rsidRPr="007E0D9B"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{{</w:t>
                          </w:r>
                          <w:proofErr w:type="spellStart"/>
                          <w:r w:rsidRPr="007E0D9B"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schoolDisplayName</w:t>
                          </w:r>
                          <w:proofErr w:type="spellEnd"/>
                          <w:r w:rsidRPr="007E0D9B">
                            <w:rPr>
                              <w:rFonts w:ascii="Helvetica Neue W23 for SKY Bd" w:eastAsia="Times New Roman" w:hAnsi="Helvetica Neue W23 for SKY Bd" w:cs="Helvetica Neue W23 for SKY Bd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}}</w:t>
                          </w:r>
                        </w:p>
                        <w:p w14:paraId="5CD21FCC" w14:textId="77777777" w:rsidR="00DF5CCD" w:rsidRDefault="00DF5CCD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FFFFF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CA5EC2" id="_x0000_s1037" type="#_x0000_t202" style="position:absolute;left:0;text-align:left;margin-left:0;margin-top:38pt;width:193.4pt;height:36pt;flip:x;z-index: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" filled="f" stroked="f">
              <v:textbox>
                <w:txbxContent>
                  <w:p w14:paraId="7377FA81" w14:textId="77777777" w:rsidR="00DF5CCD" w:rsidRPr="007E0D9B" w:rsidRDefault="00DF5CCD" w:rsidP="000542CC">
                    <w:pPr>
                      <w:jc w:val="center"/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40"/>
                        <w:rtl/>
                      </w:rPr>
                    </w:pPr>
                    <w:r w:rsidRPr="007E0D9B"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</w:rPr>
                      <w:t>{{</w:t>
                    </w:r>
                    <w:proofErr w:type="spellStart"/>
                    <w:r w:rsidRPr="007E0D9B"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schoolDisplayName</w:t>
                    </w:r>
                    <w:proofErr w:type="spellEnd"/>
                    <w:r w:rsidRPr="007E0D9B">
                      <w:rPr>
                        <w:rFonts w:ascii="Helvetica Neue W23 for SKY Bd" w:eastAsia="Times New Roman" w:hAnsi="Helvetica Neue W23 for SKY Bd" w:cs="Helvetica Neue W23 for SKY Bd"/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</w:rPr>
                      <w:t>}}</w:t>
                    </w:r>
                  </w:p>
                  <w:p w14:paraId="5CD21FCC" w14:textId="77777777" w:rsidR="00DF5CCD" w:rsidRDefault="00DF5CCD">
                    <w:pPr>
                      <w:bidi w:val="0"/>
                      <w:spacing w:after="0" w:line="240" w:lineRule="auto"/>
                      <w:jc w:val="center"/>
                      <w:rPr>
                        <w:rFonts w:ascii="Arial" w:hAnsi="Arial" w:cs="Arial"/>
                        <w:color w:val="FFFFFF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31344"/>
    <w:multiLevelType w:val="multilevel"/>
    <w:tmpl w:val="B23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D5270"/>
    <w:multiLevelType w:val="multilevel"/>
    <w:tmpl w:val="A2B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77899"/>
    <w:multiLevelType w:val="hybridMultilevel"/>
    <w:tmpl w:val="574EE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>
      <w:start w:val="1"/>
      <w:numFmt w:val="lowerRoman"/>
      <w:lvlText w:val="%3."/>
      <w:lvlJc w:val="right"/>
      <w:pPr>
        <w:ind w:left="2210" w:hanging="180"/>
      </w:pPr>
    </w:lvl>
    <w:lvl w:ilvl="3" w:tplc="0409000F">
      <w:start w:val="1"/>
      <w:numFmt w:val="decimal"/>
      <w:lvlText w:val="%4."/>
      <w:lvlJc w:val="left"/>
      <w:pPr>
        <w:ind w:left="2930" w:hanging="360"/>
      </w:pPr>
    </w:lvl>
    <w:lvl w:ilvl="4" w:tplc="04090019">
      <w:start w:val="1"/>
      <w:numFmt w:val="lowerLetter"/>
      <w:lvlText w:val="%5."/>
      <w:lvlJc w:val="left"/>
      <w:pPr>
        <w:ind w:left="3650" w:hanging="360"/>
      </w:pPr>
    </w:lvl>
    <w:lvl w:ilvl="5" w:tplc="0409001B">
      <w:start w:val="1"/>
      <w:numFmt w:val="lowerRoman"/>
      <w:lvlText w:val="%6."/>
      <w:lvlJc w:val="right"/>
      <w:pPr>
        <w:ind w:left="4370" w:hanging="180"/>
      </w:pPr>
    </w:lvl>
    <w:lvl w:ilvl="6" w:tplc="0409000F">
      <w:start w:val="1"/>
      <w:numFmt w:val="decimal"/>
      <w:lvlText w:val="%7."/>
      <w:lvlJc w:val="left"/>
      <w:pPr>
        <w:ind w:left="5090" w:hanging="360"/>
      </w:pPr>
    </w:lvl>
    <w:lvl w:ilvl="7" w:tplc="04090019">
      <w:start w:val="1"/>
      <w:numFmt w:val="lowerLetter"/>
      <w:lvlText w:val="%8."/>
      <w:lvlJc w:val="left"/>
      <w:pPr>
        <w:ind w:left="5810" w:hanging="360"/>
      </w:pPr>
    </w:lvl>
    <w:lvl w:ilvl="8" w:tplc="0409001B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5FB97D7C"/>
    <w:multiLevelType w:val="multilevel"/>
    <w:tmpl w:val="8630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422061">
    <w:abstractNumId w:val="3"/>
  </w:num>
  <w:num w:numId="2" w16cid:durableId="111901402">
    <w:abstractNumId w:val="0"/>
  </w:num>
  <w:num w:numId="3" w16cid:durableId="1247568983">
    <w:abstractNumId w:val="1"/>
  </w:num>
  <w:num w:numId="4" w16cid:durableId="261307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1F"/>
    <w:rsid w:val="00067BFB"/>
    <w:rsid w:val="000A53F5"/>
    <w:rsid w:val="000E73BF"/>
    <w:rsid w:val="00100534"/>
    <w:rsid w:val="00146E21"/>
    <w:rsid w:val="00290A60"/>
    <w:rsid w:val="002A0FDA"/>
    <w:rsid w:val="00322C03"/>
    <w:rsid w:val="0037391F"/>
    <w:rsid w:val="00393173"/>
    <w:rsid w:val="003A1F56"/>
    <w:rsid w:val="004738F8"/>
    <w:rsid w:val="00485C04"/>
    <w:rsid w:val="005027A3"/>
    <w:rsid w:val="00561BFF"/>
    <w:rsid w:val="00562678"/>
    <w:rsid w:val="005657C7"/>
    <w:rsid w:val="006378F2"/>
    <w:rsid w:val="00672E2A"/>
    <w:rsid w:val="008573B6"/>
    <w:rsid w:val="009429FB"/>
    <w:rsid w:val="009570AB"/>
    <w:rsid w:val="00A6187A"/>
    <w:rsid w:val="00B1245A"/>
    <w:rsid w:val="00B14185"/>
    <w:rsid w:val="00CF2A84"/>
    <w:rsid w:val="00D27875"/>
    <w:rsid w:val="00D6603B"/>
    <w:rsid w:val="00DF5CCD"/>
    <w:rsid w:val="00E40DAD"/>
    <w:rsid w:val="00EE0FDB"/>
    <w:rsid w:val="00F118D1"/>
    <w:rsid w:val="00F8340C"/>
    <w:rsid w:val="00FD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97A98C"/>
  <w15:chartTrackingRefBased/>
  <w15:docId w15:val="{3E29F1CA-B836-4022-B836-438A3969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C04"/>
    <w:pPr>
      <w:bidi/>
      <w:spacing w:after="120" w:line="276" w:lineRule="auto"/>
    </w:pPr>
    <w:rPr>
      <w:rFonts w:cs="Helvetica Neue W23 for SKY Reg"/>
      <w:color w:val="000000" w:themeColor="text1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85C04"/>
    <w:pPr>
      <w:keepNext/>
      <w:keepLines/>
      <w:spacing w:before="160" w:after="240"/>
      <w:jc w:val="center"/>
      <w:outlineLvl w:val="0"/>
    </w:pPr>
    <w:rPr>
      <w:rFonts w:asciiTheme="majorHAnsi" w:eastAsiaTheme="majorEastAsia" w:hAnsiTheme="majorHAnsi" w:cs="Helvetica Neue W23 for SKY Bd"/>
      <w:bCs/>
      <w:color w:val="0F4C5C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18D1"/>
    <w:pPr>
      <w:spacing w:before="120"/>
      <w:outlineLvl w:val="1"/>
    </w:pPr>
    <w:rPr>
      <w:rFonts w:asciiTheme="majorHAnsi" w:eastAsiaTheme="majorEastAsia" w:hAnsiTheme="majorHAnsi" w:cs="Helvetica Neue W23 for SKY Bd"/>
      <w:bCs/>
      <w:color w:val="0F4C5C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18D1"/>
    <w:pPr>
      <w:keepNext/>
      <w:keepLines/>
      <w:spacing w:before="120" w:after="60"/>
      <w:outlineLvl w:val="2"/>
    </w:pPr>
    <w:rPr>
      <w:rFonts w:eastAsiaTheme="majorEastAsia" w:cs="Helvetica Neue W23 for SKY Bd"/>
      <w:color w:val="0F4C5C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8D1"/>
    <w:pPr>
      <w:keepNext/>
      <w:keepLines/>
      <w:spacing w:before="120" w:after="0"/>
      <w:outlineLvl w:val="3"/>
    </w:pPr>
    <w:rPr>
      <w:rFonts w:eastAsiaTheme="majorEastAsia" w:cs="Helvetica Neue W23 for SKY Bd"/>
      <w:bCs/>
      <w:i/>
      <w:color w:val="0F4C5C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85C04"/>
    <w:rPr>
      <w:rFonts w:asciiTheme="majorHAnsi" w:eastAsiaTheme="majorEastAsia" w:hAnsiTheme="majorHAnsi" w:cs="Helvetica Neue W23 for SKY Bd"/>
      <w:bCs/>
      <w:color w:val="0F4C5C"/>
      <w:kern w:val="0"/>
      <w:sz w:val="40"/>
      <w:szCs w:val="40"/>
      <w14:ligatures w14:val="none"/>
    </w:rPr>
  </w:style>
  <w:style w:type="character" w:customStyle="1" w:styleId="2Char">
    <w:name w:val="عنوان 2 Char"/>
    <w:basedOn w:val="a0"/>
    <w:link w:val="2"/>
    <w:uiPriority w:val="9"/>
    <w:rsid w:val="00F118D1"/>
    <w:rPr>
      <w:rFonts w:asciiTheme="majorHAnsi" w:eastAsiaTheme="majorEastAsia" w:hAnsiTheme="majorHAnsi" w:cs="Helvetica Neue W23 for SKY Bd"/>
      <w:bCs/>
      <w:color w:val="0F4C5C"/>
      <w:kern w:val="0"/>
      <w:sz w:val="32"/>
      <w:szCs w:val="32"/>
      <w14:ligatures w14:val="none"/>
    </w:rPr>
  </w:style>
  <w:style w:type="character" w:customStyle="1" w:styleId="3Char">
    <w:name w:val="عنوان 3 Char"/>
    <w:basedOn w:val="a0"/>
    <w:link w:val="3"/>
    <w:uiPriority w:val="9"/>
    <w:rsid w:val="00F118D1"/>
    <w:rPr>
      <w:rFonts w:eastAsiaTheme="majorEastAsia" w:cs="Helvetica Neue W23 for SKY Bd"/>
      <w:color w:val="0F4C5C"/>
      <w:kern w:val="0"/>
      <w:sz w:val="28"/>
      <w:szCs w:val="28"/>
      <w14:ligatures w14:val="none"/>
    </w:rPr>
  </w:style>
  <w:style w:type="character" w:customStyle="1" w:styleId="4Char">
    <w:name w:val="عنوان 4 Char"/>
    <w:basedOn w:val="a0"/>
    <w:link w:val="4"/>
    <w:uiPriority w:val="9"/>
    <w:semiHidden/>
    <w:rsid w:val="00F118D1"/>
    <w:rPr>
      <w:rFonts w:eastAsiaTheme="majorEastAsia" w:cs="Helvetica Neue W23 for SKY Bd"/>
      <w:bCs/>
      <w:i/>
      <w:color w:val="0F4C5C"/>
      <w:kern w:val="0"/>
      <w:sz w:val="22"/>
      <w14:ligatures w14:val="none"/>
    </w:rPr>
  </w:style>
  <w:style w:type="character" w:customStyle="1" w:styleId="5Char">
    <w:name w:val="عنوان 5 Char"/>
    <w:basedOn w:val="a0"/>
    <w:link w:val="5"/>
    <w:uiPriority w:val="9"/>
    <w:semiHidden/>
    <w:rsid w:val="00DF5CCD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6Char">
    <w:name w:val="عنوان 6 Char"/>
    <w:basedOn w:val="a0"/>
    <w:link w:val="6"/>
    <w:uiPriority w:val="9"/>
    <w:semiHidden/>
    <w:rsid w:val="00DF5CCD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7Char">
    <w:name w:val="عنوان 7 Char"/>
    <w:basedOn w:val="a0"/>
    <w:link w:val="7"/>
    <w:uiPriority w:val="9"/>
    <w:semiHidden/>
    <w:rsid w:val="00DF5CCD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8Char">
    <w:name w:val="عنوان 8 Char"/>
    <w:basedOn w:val="a0"/>
    <w:link w:val="8"/>
    <w:uiPriority w:val="9"/>
    <w:semiHidden/>
    <w:rsid w:val="00DF5CCD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9Char">
    <w:name w:val="عنوان 9 Char"/>
    <w:basedOn w:val="a0"/>
    <w:link w:val="9"/>
    <w:uiPriority w:val="9"/>
    <w:semiHidden/>
    <w:rsid w:val="00DF5CCD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DF5C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F5CC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F118D1"/>
    <w:pPr>
      <w:numPr>
        <w:ilvl w:val="1"/>
      </w:numPr>
      <w:spacing w:before="60"/>
    </w:pPr>
    <w:rPr>
      <w:rFonts w:eastAsiaTheme="majorEastAsia"/>
      <w:color w:val="0F4C5C"/>
      <w:spacing w:val="15"/>
      <w:sz w:val="28"/>
      <w:szCs w:val="26"/>
    </w:rPr>
  </w:style>
  <w:style w:type="character" w:customStyle="1" w:styleId="Char0">
    <w:name w:val="عنوان فرعي Char"/>
    <w:basedOn w:val="a0"/>
    <w:link w:val="a4"/>
    <w:uiPriority w:val="11"/>
    <w:rsid w:val="00F118D1"/>
    <w:rPr>
      <w:rFonts w:eastAsiaTheme="majorEastAsia" w:cs="Helvetica Neue W23 for SKY Reg"/>
      <w:color w:val="0F4C5C"/>
      <w:spacing w:val="15"/>
      <w:kern w:val="0"/>
      <w:sz w:val="28"/>
      <w:szCs w:val="26"/>
      <w14:ligatures w14:val="none"/>
    </w:rPr>
  </w:style>
  <w:style w:type="paragraph" w:styleId="a5">
    <w:name w:val="Quote"/>
    <w:basedOn w:val="a"/>
    <w:next w:val="a"/>
    <w:link w:val="Char1"/>
    <w:uiPriority w:val="29"/>
    <w:qFormat/>
    <w:rsid w:val="00D27875"/>
    <w:pPr>
      <w:spacing w:before="120"/>
      <w:ind w:left="284" w:right="284"/>
    </w:pPr>
    <w:rPr>
      <w:i/>
      <w:color w:val="5A5A5A"/>
      <w:szCs w:val="22"/>
    </w:rPr>
  </w:style>
  <w:style w:type="character" w:customStyle="1" w:styleId="Char1">
    <w:name w:val="اقتباس Char"/>
    <w:basedOn w:val="a0"/>
    <w:link w:val="a5"/>
    <w:uiPriority w:val="29"/>
    <w:rsid w:val="00D27875"/>
    <w:rPr>
      <w:rFonts w:cs="Helvetica Neue W23 for SKY Reg"/>
      <w:i/>
      <w:color w:val="5A5A5A"/>
      <w:kern w:val="0"/>
      <w:sz w:val="22"/>
      <w:szCs w:val="22"/>
      <w14:ligatures w14:val="none"/>
    </w:rPr>
  </w:style>
  <w:style w:type="paragraph" w:styleId="a6">
    <w:name w:val="List Paragraph"/>
    <w:basedOn w:val="a"/>
    <w:uiPriority w:val="34"/>
    <w:qFormat/>
    <w:rsid w:val="00DF5C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5C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/>
      <w:ind w:left="425" w:right="425"/>
    </w:pPr>
    <w:rPr>
      <w:rFonts w:cs="Helvetica Neue W23 for SKY Bd"/>
      <w:bCs/>
      <w:i/>
      <w:color w:val="0F4C5C"/>
    </w:rPr>
  </w:style>
  <w:style w:type="character" w:customStyle="1" w:styleId="Char2">
    <w:name w:val="اقتباس مكثف Char"/>
    <w:basedOn w:val="a0"/>
    <w:link w:val="a8"/>
    <w:uiPriority w:val="30"/>
    <w:rsid w:val="00D27875"/>
    <w:rPr>
      <w:rFonts w:cs="Helvetica Neue W23 for SKY Bd"/>
      <w:bCs/>
      <w:i/>
      <w:color w:val="0F4C5C"/>
      <w:kern w:val="0"/>
      <w:sz w:val="22"/>
      <w14:ligatures w14:val="none"/>
    </w:rPr>
  </w:style>
  <w:style w:type="character" w:styleId="a9">
    <w:name w:val="Intense Reference"/>
    <w:basedOn w:val="a0"/>
    <w:uiPriority w:val="32"/>
    <w:qFormat/>
    <w:rsid w:val="00DF5CC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nhideWhenUsed/>
    <w:rsid w:val="00DF5C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rsid w:val="00DF5CCD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b">
    <w:name w:val="footer"/>
    <w:basedOn w:val="a"/>
    <w:link w:val="Char4"/>
    <w:unhideWhenUsed/>
    <w:rsid w:val="00DF5C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rsid w:val="00DF5CCD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c">
    <w:name w:val="No Spacing"/>
    <w:link w:val="Char5"/>
    <w:uiPriority w:val="1"/>
    <w:qFormat/>
    <w:rsid w:val="00DF5CCD"/>
    <w:pPr>
      <w:bidi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Char5">
    <w:name w:val="بلا تباعد Char"/>
    <w:basedOn w:val="a0"/>
    <w:link w:val="ac"/>
    <w:uiPriority w:val="1"/>
    <w:rsid w:val="00DF5CCD"/>
    <w:rPr>
      <w:rFonts w:eastAsiaTheme="minorEastAsia"/>
      <w:kern w:val="0"/>
      <w:sz w:val="22"/>
      <w:szCs w:val="22"/>
      <w14:ligatures w14:val="none"/>
    </w:rPr>
  </w:style>
  <w:style w:type="paragraph" w:customStyle="1" w:styleId="30">
    <w:name w:val="العنوان 3"/>
    <w:basedOn w:val="a"/>
    <w:link w:val="3Char0"/>
    <w:qFormat/>
    <w:rsid w:val="00F118D1"/>
  </w:style>
  <w:style w:type="character" w:customStyle="1" w:styleId="3Char0">
    <w:name w:val="العنوان 3 Char"/>
    <w:basedOn w:val="a0"/>
    <w:link w:val="30"/>
    <w:rsid w:val="00F118D1"/>
    <w:rPr>
      <w:rFonts w:cs="Helvetica Neue W23 for SKY Reg"/>
      <w:color w:val="000000" w:themeColor="text1"/>
      <w:kern w:val="0"/>
      <w:sz w:val="22"/>
      <w14:ligatures w14:val="none"/>
    </w:rPr>
  </w:style>
  <w:style w:type="paragraph" w:styleId="ad">
    <w:name w:val="caption"/>
    <w:basedOn w:val="a"/>
    <w:next w:val="a"/>
    <w:link w:val="Char6"/>
    <w:uiPriority w:val="35"/>
    <w:unhideWhenUsed/>
    <w:qFormat/>
    <w:rsid w:val="00F118D1"/>
    <w:pPr>
      <w:spacing w:before="60" w:after="60" w:line="240" w:lineRule="auto"/>
    </w:pPr>
    <w:rPr>
      <w:i/>
      <w:color w:val="5A5A5A"/>
      <w:sz w:val="18"/>
      <w:szCs w:val="20"/>
    </w:rPr>
  </w:style>
  <w:style w:type="paragraph" w:customStyle="1" w:styleId="ae">
    <w:name w:val="بدون تباعد"/>
    <w:basedOn w:val="ad"/>
    <w:link w:val="Char7"/>
    <w:qFormat/>
    <w:rsid w:val="00D27875"/>
    <w:pPr>
      <w:spacing w:before="0" w:after="0" w:line="360" w:lineRule="auto"/>
    </w:pPr>
    <w:rPr>
      <w:color w:val="000000"/>
      <w:szCs w:val="24"/>
    </w:rPr>
  </w:style>
  <w:style w:type="character" w:customStyle="1" w:styleId="Char6">
    <w:name w:val="تسمية توضيحية Char"/>
    <w:basedOn w:val="a0"/>
    <w:link w:val="ad"/>
    <w:uiPriority w:val="35"/>
    <w:rsid w:val="00D27875"/>
    <w:rPr>
      <w:rFonts w:cs="Helvetica Neue W23 for SKY Reg"/>
      <w:i/>
      <w:color w:val="5A5A5A"/>
      <w:kern w:val="0"/>
      <w:sz w:val="18"/>
      <w:szCs w:val="20"/>
      <w14:ligatures w14:val="none"/>
    </w:rPr>
  </w:style>
  <w:style w:type="character" w:customStyle="1" w:styleId="Char7">
    <w:name w:val="بدون تباعد Char"/>
    <w:basedOn w:val="Char6"/>
    <w:link w:val="ae"/>
    <w:rsid w:val="00D27875"/>
    <w:rPr>
      <w:rFonts w:cs="Helvetica Neue W23 for SKY Reg"/>
      <w:i/>
      <w:color w:val="000000"/>
      <w:kern w:val="0"/>
      <w:sz w:val="18"/>
      <w:szCs w:val="20"/>
      <w14:ligatures w14:val="none"/>
    </w:rPr>
  </w:style>
  <w:style w:type="paragraph" w:customStyle="1" w:styleId="af">
    <w:name w:val="فقرة قائمة"/>
    <w:basedOn w:val="ae"/>
    <w:link w:val="Char8"/>
    <w:qFormat/>
    <w:rsid w:val="00D27875"/>
    <w:pPr>
      <w:spacing w:after="120"/>
      <w:ind w:left="284" w:hanging="284"/>
    </w:pPr>
  </w:style>
  <w:style w:type="character" w:customStyle="1" w:styleId="Char8">
    <w:name w:val="فقرة قائمة Char"/>
    <w:basedOn w:val="Char7"/>
    <w:link w:val="af"/>
    <w:rsid w:val="00D27875"/>
    <w:rPr>
      <w:rFonts w:cs="Helvetica Neue W23 for SKY Reg"/>
      <w:i/>
      <w:color w:val="000000"/>
      <w:kern w:val="0"/>
      <w:sz w:val="18"/>
      <w:szCs w:val="20"/>
      <w14:ligatures w14:val="none"/>
    </w:rPr>
  </w:style>
  <w:style w:type="paragraph" w:customStyle="1" w:styleId="af0">
    <w:name w:val="رأس الجدول"/>
    <w:basedOn w:val="af"/>
    <w:link w:val="Char9"/>
    <w:qFormat/>
    <w:rsid w:val="009570AB"/>
    <w:pPr>
      <w:spacing w:after="0" w:line="240" w:lineRule="auto"/>
      <w:ind w:left="0" w:firstLine="0"/>
      <w:jc w:val="center"/>
    </w:pPr>
    <w:rPr>
      <w:color w:val="FFFFFF" w:themeColor="background1"/>
      <w:szCs w:val="22"/>
    </w:rPr>
  </w:style>
  <w:style w:type="character" w:customStyle="1" w:styleId="Char9">
    <w:name w:val="رأس الجدول Char"/>
    <w:basedOn w:val="Char8"/>
    <w:link w:val="af0"/>
    <w:rsid w:val="009570AB"/>
    <w:rPr>
      <w:rFonts w:cs="Helvetica Neue W23 for SKY Reg"/>
      <w:i/>
      <w:color w:val="FFFFFF" w:themeColor="background1"/>
      <w:kern w:val="0"/>
      <w:sz w:val="18"/>
      <w:szCs w:val="22"/>
      <w14:ligatures w14:val="none"/>
    </w:rPr>
  </w:style>
  <w:style w:type="paragraph" w:customStyle="1" w:styleId="af1">
    <w:name w:val="نص الجدول"/>
    <w:basedOn w:val="af0"/>
    <w:link w:val="Chara"/>
    <w:qFormat/>
    <w:rsid w:val="009570AB"/>
    <w:pPr>
      <w:jc w:val="left"/>
    </w:pPr>
    <w:rPr>
      <w:color w:val="000000" w:themeColor="text1"/>
    </w:rPr>
  </w:style>
  <w:style w:type="character" w:customStyle="1" w:styleId="Chara">
    <w:name w:val="نص الجدول Char"/>
    <w:basedOn w:val="Char9"/>
    <w:link w:val="af1"/>
    <w:rsid w:val="009570AB"/>
    <w:rPr>
      <w:rFonts w:cs="Helvetica Neue W23 for SKY Reg"/>
      <w:i/>
      <w:color w:val="000000" w:themeColor="text1"/>
      <w:kern w:val="0"/>
      <w:sz w:val="18"/>
      <w:szCs w:val="22"/>
      <w14:ligatures w14:val="none"/>
    </w:rPr>
  </w:style>
  <w:style w:type="table" w:styleId="af2">
    <w:name w:val="Table Grid"/>
    <w:basedOn w:val="a1"/>
    <w:uiPriority w:val="39"/>
    <w:rsid w:val="00373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E-Cover-Body">
    <w:name w:val="MOE-Cover-Body"/>
    <w:uiPriority w:val="1"/>
    <w:qFormat/>
    <w:pPr>
      <w:bidi/>
      <w:spacing w:after="0" w:line="240" w:lineRule="auto"/>
      <w:jc w:val="right"/>
    </w:pPr>
    <w:rPr>
      <w:rFonts w:ascii="Helvetica Neue W23 for SKY Reg" w:eastAsia="Helvetica Neue W23 for SKY Reg" w:hAnsi="Helvetica Neue W23 for SKY Reg" w:cs="Helvetica Neue W23 for SKY Reg"/>
      <w:color w:val="0B3946"/>
    </w:rPr>
  </w:style>
  <w:style w:type="paragraph" w:customStyle="1" w:styleId="MOE-Cover-Title">
    <w:name w:val="MOE-Cover-Title"/>
    <w:basedOn w:val="MOE-Cover-Body"/>
    <w:next w:val="MOE-Cover-Subtitle"/>
    <w:uiPriority w:val="1"/>
    <w:qFormat/>
    <w:pPr>
      <w:jc w:val="center"/>
    </w:pPr>
    <w:rPr>
      <w:b/>
      <w:bCs/>
      <w:color w:val="C1B489"/>
      <w:sz w:val="72"/>
      <w:szCs w:val="72"/>
    </w:rPr>
  </w:style>
  <w:style w:type="paragraph" w:customStyle="1" w:styleId="MOE-Cover-Subtitle">
    <w:name w:val="MOE-Cover-Subtitle"/>
    <w:basedOn w:val="MOE-Cover-Body"/>
    <w:next w:val="MOE-Cover-Body"/>
    <w:uiPriority w:val="1"/>
    <w:qFormat/>
    <w:pPr>
      <w:jc w:val="center"/>
    </w:pPr>
    <w:rPr>
      <w:b/>
      <w:bCs/>
      <w:color w:val="C1B489"/>
      <w:sz w:val="36"/>
      <w:szCs w:val="36"/>
    </w:rPr>
  </w:style>
  <w:style w:type="paragraph" w:customStyle="1" w:styleId="MOE-Cover-NoSpacing">
    <w:name w:val="MOE-Cover-NoSpacing"/>
    <w:uiPriority w:val="1"/>
    <w:qFormat/>
    <w:rsid w:val="002B4419"/>
    <w:pPr>
      <w:bidi/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ora\Desktop\&#1602;&#1575;&#1604;&#1576;%20&#1575;&#1604;&#1578;&#1602;&#1575;&#1585;&#1610;&#1585;%20&#1575;&#1604;&#1605;&#1583;&#1585;&#1587;&#1610;&#1577;%20&#1575;&#1604;&#1585;&#1587;&#1605;&#1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31B77-2BB2-49C2-8330-C2AEB5C29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 التقارير المدرسية الرسمي.dotx</Template>
  <TotalTime>27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</dc:creator>
  <cp:keywords/>
  <dc:description/>
  <cp:lastModifiedBy>MAZEN,HEJAB,MUAWWADH,AL HIRSANI</cp:lastModifiedBy>
  <cp:revision>7</cp:revision>
  <dcterms:created xsi:type="dcterms:W3CDTF">2026-07-17T12:51:00Z</dcterms:created>
  <dcterms:modified xsi:type="dcterms:W3CDTF">2026-08-21T13:31:00Z</dcterms:modified>
</cp:coreProperties>
</file>