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76100" w14:textId="06FCA0AB" w:rsidR="00000000" w:rsidRDefault="00000000">
      <w:pPr>
        <w:rPr>
          <w:rtl/>
        </w:rPr>
      </w:pPr>
      <w:r>
        <w:rPr>
          <w:noProof/>
        </w:rPr>
        <mc:AlternateContent>
          <mc:Choice Requires="wps">
            <w:drawing>
              <wp:anchor distT="0" distB="0" distL="114300" distR="114300" simplePos="0" relativeHeight="251652096" behindDoc="1" locked="0" layoutInCell="1" allowOverlap="1" wp14:anchorId="2EF45EF2" wp14:editId="76EB82C8">
                <wp:simplePos x="0" y="0"/>
                <wp:positionH relativeFrom="margin">
                  <wp:posOffset>1393190</wp:posOffset>
                </wp:positionH>
                <wp:positionV relativeFrom="margin">
                  <wp:posOffset>-2952115</wp:posOffset>
                </wp:positionV>
                <wp:extent cx="2239200" cy="1036800"/>
                <wp:effectExtent l="0" t="0" r="0" b="0"/>
                <wp:wrapTight wrapText="bothSides">
                  <wp:wrapPolygon edited="0">
                    <wp:start x="551" y="0"/>
                    <wp:lineTo x="551" y="21044"/>
                    <wp:lineTo x="20951" y="21044"/>
                    <wp:lineTo x="20951" y="0"/>
                    <wp:lineTo x="551" y="0"/>
                  </wp:wrapPolygon>
                </wp:wrapTight>
                <wp:docPr id="693259080" name="مربع نص 255"/>
                <wp:cNvGraphicFramePr/>
                <a:graphic xmlns:a="http://schemas.openxmlformats.org/drawingml/2006/main">
                  <a:graphicData uri="http://schemas.microsoft.com/office/word/2010/wordprocessingShape">
                    <wps:wsp>
                      <wps:cNvSpPr txBox="1"/>
                      <wps:spPr>
                        <a:xfrm flipH="1">
                          <a:off x="0" y="0"/>
                          <a:ext cx="2239200" cy="1036800"/>
                        </a:xfrm>
                        <a:prstGeom prst="rect">
                          <a:avLst/>
                        </a:prstGeom>
                        <a:noFill/>
                        <a:ln w="6350">
                          <a:noFill/>
                        </a:ln>
                        <a:effectLst/>
                      </wps:spPr>
                      <wps:txbx>
                        <w:txbxContent>
                          <w:p w14:paraId="09D42667" w14:textId="794285EC" w:rsidR="00000000" w:rsidRPr="00F43BC9" w:rsidRDefault="00000000" w:rsidP="0039566C">
                            <w:pPr>
                              <w:spacing w:after="0" w:line="240" w:lineRule="auto"/>
                              <w:rPr>
                                <w:rFonts w:ascii="Helvetica Neue W23 for SKY Reg" w:hAnsi="Helvetica Neue W23 for SKY Reg"/>
                                <w:b/>
                                <w:bCs/>
                                <w:sz w:val="32"/>
                                <w:szCs w:val="32"/>
                                <w:rtl/>
                              </w:rPr>
                            </w:pPr>
                            <w:r>
                              <w:rPr>
                                <w:rFonts w:ascii="Helvetica Neue W23 for SKY Reg" w:hAnsi="Helvetica Neue W23 for SKY Reg"/>
                                <w:b/>
                                <w:bCs/>
                                <w:sz w:val="28"/>
                                <w:szCs w:val="28"/>
                                <w:rtl/>
                              </w:rPr>
                              <w:t>{{educationDepartmentPrefix}}</w:t>
                            </w:r>
                          </w:p>
                          <w:p w14:paraId="2AD1F444" w14:textId="794285EC" w:rsidR="00000000" w:rsidRPr="00A5666A" w:rsidRDefault="00000000" w:rsidP="0039566C">
                            <w:pPr>
                              <w:spacing w:after="0" w:line="240" w:lineRule="auto"/>
                              <w:rPr>
                                <w:rFonts w:ascii="Helvetica Neue W23 for SKY Reg" w:hAnsi="Helvetica Neue W23 for SKY Reg"/>
                                <w:color w:val="04A9A6"/>
                                <w:sz w:val="32"/>
                                <w:szCs w:val="32"/>
                              </w:rPr>
                            </w:pPr>
                            <w:r w:rsidRPr="00F43BC9">
                              <w:rPr>
                                <w:rFonts w:ascii="Helvetica Neue W23 for SKY Reg" w:hAnsi="Helvetica Neue W23 for SKY Reg"/>
                                <w:color w:val="04A9A6"/>
                                <w:sz w:val="28"/>
                                <w:szCs w:val="28"/>
                                <w:rtl/>
                              </w:rPr>
                              <w:t>{{educationDepartmentName}}</w:t>
                            </w:r>
                          </w:p>
                          <w:p w14:paraId="5394AD0B" w14:textId="794285EC" w:rsidR="00000000" w:rsidRPr="00F43BC9" w:rsidRDefault="00000000" w:rsidP="0039566C">
                            <w:pPr>
                              <w:spacing w:after="0" w:line="240" w:lineRule="auto"/>
                              <w:rPr>
                                <w:rFonts w:ascii="Helvetica Neue W23 for SKY Reg" w:hAnsi="Helvetica Neue W23 for SKY Reg"/>
                                <w:sz w:val="32"/>
                                <w:szCs w:val="32"/>
                              </w:rPr>
                            </w:pPr>
                            <w:r>
                              <w:rPr>
                                <w:rFonts w:ascii="Helvetica Neue W23 for SKY Reg" w:hAnsi="Helvetica Neue W23 for SKY Reg"/>
                                <w:sz w:val="28"/>
                                <w:szCs w:val="28"/>
                                <w:rtl/>
                              </w:rPr>
                              <w:t>{{schoolDisplayName}}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EF45EF2" id="_x0000_t202" coordsize="21600,21600" o:spt="202" path="m,l,21600r21600,l21600,xe">
                <v:stroke joinstyle="miter"/>
                <v:path gradientshapeok="t" o:connecttype="rect"/>
              </v:shapetype>
              <v:shape id="مربع نص 255" o:spid="_x0000_s1026" type="#_x0000_t202" style="position:absolute;left:0;text-align:left;margin-left:109.7pt;margin-top:-232.45pt;width:176.3pt;height:81.65pt;flip:x;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" filled="f" stroked="f" strokeweight=".5pt">
                <v:textbox>
                  <w:txbxContent>
                    <w:p w14:paraId="09D42667" w14:textId="794285EC" w:rsidR="00000000" w:rsidRPr="00F43BC9" w:rsidRDefault="00000000" w:rsidP="0039566C">
                      <w:pPr>
                        <w:spacing w:after="0" w:line="240" w:lineRule="auto"/>
                        <w:rPr>
                          <w:rFonts w:ascii="Helvetica Neue W23 for SKY Reg" w:hAnsi="Helvetica Neue W23 for SKY Reg"/>
                          <w:b/>
                          <w:bCs/>
                          <w:sz w:val="32"/>
                          <w:szCs w:val="32"/>
                          <w:rtl/>
                        </w:rPr>
                      </w:pPr>
                      <w:r>
                        <w:rPr>
                          <w:rFonts w:ascii="Helvetica Neue W23 for SKY Reg" w:hAnsi="Helvetica Neue W23 for SKY Reg"/>
                          <w:b/>
                          <w:bCs/>
                          <w:sz w:val="28"/>
                          <w:szCs w:val="28"/>
                          <w:rtl/>
                        </w:rPr>
                        <w:t>{{educationDepartmentPrefix}}</w:t>
                      </w:r>
                    </w:p>
                    <w:p w14:paraId="2AD1F444" w14:textId="794285EC" w:rsidR="00000000" w:rsidRPr="00A5666A" w:rsidRDefault="00000000" w:rsidP="0039566C">
                      <w:pPr>
                        <w:spacing w:after="0" w:line="240" w:lineRule="auto"/>
                        <w:rPr>
                          <w:rFonts w:ascii="Helvetica Neue W23 for SKY Reg" w:hAnsi="Helvetica Neue W23 for SKY Reg"/>
                          <w:color w:val="04A9A6"/>
                          <w:sz w:val="32"/>
                          <w:szCs w:val="32"/>
                        </w:rPr>
                      </w:pPr>
                      <w:r w:rsidRPr="00F43BC9">
                        <w:rPr>
                          <w:rFonts w:ascii="Helvetica Neue W23 for SKY Reg" w:hAnsi="Helvetica Neue W23 for SKY Reg"/>
                          <w:color w:val="04A9A6"/>
                          <w:sz w:val="28"/>
                          <w:szCs w:val="28"/>
                          <w:rtl/>
                        </w:rPr>
                        <w:t>{{educationDepartmentName}}</w:t>
                      </w:r>
                    </w:p>
                    <w:p w14:paraId="5394AD0B" w14:textId="794285EC" w:rsidR="00000000" w:rsidRPr="00F43BC9" w:rsidRDefault="00000000" w:rsidP="0039566C">
                      <w:pPr>
                        <w:spacing w:after="0" w:line="240" w:lineRule="auto"/>
                        <w:rPr>
                          <w:rFonts w:ascii="Helvetica Neue W23 for SKY Reg" w:hAnsi="Helvetica Neue W23 for SKY Reg"/>
                          <w:sz w:val="32"/>
                          <w:szCs w:val="32"/>
                        </w:rPr>
                      </w:pPr>
                      <w:r>
                        <w:rPr>
                          <w:rFonts w:ascii="Helvetica Neue W23 for SKY Reg" w:hAnsi="Helvetica Neue W23 for SKY Reg"/>
                          <w:sz w:val="28"/>
                          <w:szCs w:val="28"/>
                          <w:rtl/>
                        </w:rPr>
                        <w:t>{{schoolDisplayName}}</w:t>
                      </w:r>
                    </w:p>
                  </w:txbxContent>
                </v:textbox>
                <w10:wrap type="tight" anchorx="margin" anchory="margin"/>
              </v:shape>
            </w:pict>
          </mc:Fallback>
        </mc:AlternateContent>
      </w:r>
      <w:r>
        <w:rPr>
          <w:rFonts w:hint="cs"/>
          <w:noProof/>
          <w:color w:val="7030A0"/>
          <w:rtl/>
        </w:rPr>
        <w:drawing>
          <wp:anchor distT="0" distB="0" distL="114300" distR="114300" simplePos="0" relativeHeight="251648000" behindDoc="1" locked="0" layoutInCell="1" allowOverlap="1" wp14:anchorId="6DF6F85F" wp14:editId="0B271F61">
            <wp:simplePos x="0" y="0"/>
            <wp:positionH relativeFrom="margin">
              <wp:posOffset>3665220</wp:posOffset>
            </wp:positionH>
            <wp:positionV relativeFrom="paragraph">
              <wp:posOffset>-2048510</wp:posOffset>
            </wp:positionV>
            <wp:extent cx="1447200" cy="82800"/>
            <wp:effectExtent l="0" t="0" r="635" b="0"/>
            <wp:wrapNone/>
            <wp:docPr id="2138136227"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36227" name="صورة 2138136227"/>
                    <pic:cNvPicPr/>
                  </pic:nvPicPr>
                  <pic:blipFill rotWithShape="1">
                    <a:blip r:embed="rId8" cstate="print">
                      <a:clrChange>
                        <a:clrFrom>
                          <a:srgbClr val="EFEFEF"/>
                        </a:clrFrom>
                        <a:clrTo>
                          <a:srgbClr val="EFEFEF">
                            <a:alpha val="0"/>
                          </a:srgbClr>
                        </a:clrTo>
                      </a:clrChange>
                      <a:extLst>
                        <a:ext uri="{28A0092B-C50C-407E-A947-70E740481C1C}">
                          <a14:useLocalDpi xmlns:a14="http://schemas.microsoft.com/office/drawing/2010/main" val="0"/>
                        </a:ext>
                      </a:extLst>
                    </a:blip>
                    <a:srcRect t="91720"/>
                    <a:stretch/>
                  </pic:blipFill>
                  <pic:spPr bwMode="auto">
                    <a:xfrm>
                      <a:off x="0" y="0"/>
                      <a:ext cx="1447200" cy="8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64524">
        <w:rPr>
          <w:noProof/>
          <w:color w:val="D9D9D9" w:themeColor="background1" w:themeShade="D9"/>
        </w:rPr>
        <w:drawing>
          <wp:anchor distT="0" distB="0" distL="114300" distR="114300" simplePos="0" relativeHeight="251656192" behindDoc="0" locked="0" layoutInCell="1" allowOverlap="1" wp14:anchorId="583E3673" wp14:editId="6EC5BF5D">
            <wp:simplePos x="0" y="0"/>
            <wp:positionH relativeFrom="column">
              <wp:posOffset>3665220</wp:posOffset>
            </wp:positionH>
            <wp:positionV relativeFrom="paragraph">
              <wp:posOffset>-3002915</wp:posOffset>
            </wp:positionV>
            <wp:extent cx="46800" cy="946800"/>
            <wp:effectExtent l="0" t="0" r="0" b="0"/>
            <wp:wrapNone/>
            <wp:docPr id="1650910912" name="Google Shape;87;p13"/>
            <wp:cNvGraphicFramePr/>
            <a:graphic xmlns:a="http://schemas.openxmlformats.org/drawingml/2006/main">
              <a:graphicData uri="http://schemas.openxmlformats.org/drawingml/2006/picture">
                <pic:pic xmlns:pic="http://schemas.openxmlformats.org/drawingml/2006/picture">
                  <pic:nvPicPr>
                    <pic:cNvPr id="87" name="Google Shape;87;p13"/>
                    <pic:cNvPicPr preferRelativeResize="0"/>
                  </pic:nvPicPr>
                  <pic:blipFill rotWithShape="1">
                    <a:blip r:embed="rId9">
                      <a:alphaModFix/>
                      <a:extLst>
                        <a:ext uri="{28A0092B-C50C-407E-A947-70E740481C1C}">
                          <a14:useLocalDpi xmlns:a14="http://schemas.microsoft.com/office/drawing/2010/main" val="0"/>
                        </a:ext>
                      </a:extLst>
                    </a:blip>
                    <a:srcRect/>
                    <a:stretch/>
                  </pic:blipFill>
                  <pic:spPr>
                    <a:xfrm flipH="1">
                      <a:off x="0" y="0"/>
                      <a:ext cx="46800" cy="94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25E1" w:rsidRPr="00167304">
        <w:rPr>
          <w:noProof/>
          <w:color w:val="D9D9D9" w:themeColor="background1" w:themeShade="D9"/>
        </w:rPr>
        <mc:AlternateContent>
          <mc:Choice Requires="wps">
            <w:drawing>
              <wp:anchor distT="0" distB="0" distL="114300" distR="114300" simplePos="0" relativeHeight="251668480" behindDoc="1" locked="0" layoutInCell="1" allowOverlap="1" wp14:anchorId="24AC6BE2" wp14:editId="0995F0E1">
                <wp:simplePos x="0" y="0"/>
                <wp:positionH relativeFrom="page">
                  <wp:posOffset>0</wp:posOffset>
                </wp:positionH>
                <wp:positionV relativeFrom="page">
                  <wp:posOffset>0</wp:posOffset>
                </wp:positionV>
                <wp:extent cx="7819200" cy="388800"/>
                <wp:effectExtent l="0" t="0" r="0" b="0"/>
                <wp:wrapNone/>
                <wp:docPr id="9" name="مستطيل 4"/>
                <wp:cNvGraphicFramePr/>
                <a:graphic xmlns:a="http://schemas.openxmlformats.org/drawingml/2006/main">
                  <a:graphicData uri="http://schemas.microsoft.com/office/word/2010/wordprocessingShape">
                    <wps:wsp>
                      <wps:cNvSpPr/>
                      <wps:spPr>
                        <a:xfrm flipV="1">
                          <a:off x="0" y="0"/>
                          <a:ext cx="7819200" cy="388800"/>
                        </a:xfrm>
                        <a:prstGeom prst="rect">
                          <a:avLst/>
                        </a:prstGeom>
                        <a:solidFill>
                          <a:srgbClr val="16445B"/>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6E17DC85" id="مستطيل 4" o:spid="_x0000_s1026" style="position:absolute;left:0;text-align:left;margin-left:0;margin-top:0;width:615.7pt;height:30.6pt;flip:y;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" fillcolor="#16445b" stroked="f" strokeweight="1pt">
                <w10:wrap anchorx="page" anchory="page"/>
              </v:rect>
            </w:pict>
          </mc:Fallback>
        </mc:AlternateContent>
      </w:r>
    </w:p>
    <w:p w14:paraId="05812D06" w14:textId="794285EC" w:rsidR="00000000" w:rsidRDefault="00000000">
      <w:pPr>
        <w:rPr>
          <w:rtl/>
        </w:rPr>
      </w:pPr>
    </w:p>
    <w:p w14:paraId="47A8E17F" w14:textId="794285EC" w:rsidR="00000000" w:rsidRDefault="00000000" w:rsidP="00A721DE">
      <w:pPr>
        <w:jc w:val="center"/>
        <w:rPr>
          <w:rtl/>
        </w:rPr>
      </w:pPr>
      <w:r w:rsidRPr="00A721DE">
        <w:rPr>
          <w:rFonts w:cs="Arial" w:hint="cs"/>
          <w:noProof/>
          <w:color w:val="7030A0"/>
          <w:rtl/>
        </w:rPr>
        <w:drawing>
          <wp:anchor distT="0" distB="0" distL="114300" distR="114300" simplePos="0" relativeHeight="251664384" behindDoc="0" locked="0" layoutInCell="1" allowOverlap="1" wp14:anchorId="571ABA96" wp14:editId="321952D9">
            <wp:simplePos x="0" y="0"/>
            <wp:positionH relativeFrom="column">
              <wp:posOffset>714578</wp:posOffset>
            </wp:positionH>
            <wp:positionV relativeFrom="paragraph">
              <wp:posOffset>273685</wp:posOffset>
            </wp:positionV>
            <wp:extent cx="5232400" cy="165100"/>
            <wp:effectExtent l="0" t="0" r="6350" b="6350"/>
            <wp:wrapNone/>
            <wp:docPr id="1658321187"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5232400" cy="165100"/>
                    </a:xfrm>
                    <a:prstGeom prst="rect">
                      <a:avLst/>
                    </a:prstGeom>
                    <a:noFill/>
                    <a:ln>
                      <a:noFill/>
                    </a:ln>
                  </pic:spPr>
                </pic:pic>
              </a:graphicData>
            </a:graphic>
          </wp:anchor>
        </w:drawing>
      </w:r>
    </w:p>
    <w:sdt>
      <w:sdtPr>
        <w:rPr>
          <w:rtl/>
        </w:rPr>
        <w:id w:val="34852936"/>
        <w:docPartObj>
          <w:docPartGallery w:val="Cover Pages"/>
          <w:docPartUnique/>
        </w:docPartObj>
      </w:sdtPr>
      <w:sdtEndPr>
        <w:rPr>
          <w:rFonts w:cs="GE SS Two Medium"/>
        </w:rPr>
      </w:sdtEndPr>
      <w:sdtContent>
        <w:p w14:paraId="34DFA652" w14:textId="794285EC" w:rsidR="00000000" w:rsidRDefault="00000000" w:rsidP="00A721DE">
          <w:pPr>
            <w:jc w:val="center"/>
          </w:pPr>
          <w:r w:rsidRPr="00A721DE">
            <w:rPr>
              <w:rFonts w:cs="Arial" w:hint="cs"/>
              <w:noProof/>
              <w:color w:val="7030A0"/>
              <w:rtl/>
            </w:rPr>
            <w:drawing>
              <wp:anchor distT="0" distB="0" distL="114300" distR="114300" simplePos="0" relativeHeight="251654144" behindDoc="1" locked="0" layoutInCell="1" allowOverlap="1" wp14:anchorId="2FF3467D" wp14:editId="0E2C615F">
                <wp:simplePos x="0" y="0"/>
                <wp:positionH relativeFrom="margin">
                  <wp:posOffset>726885</wp:posOffset>
                </wp:positionH>
                <wp:positionV relativeFrom="paragraph">
                  <wp:posOffset>175895</wp:posOffset>
                </wp:positionV>
                <wp:extent cx="5232400" cy="3136900"/>
                <wp:effectExtent l="0" t="0" r="6350" b="6350"/>
                <wp:wrapTight wrapText="bothSides">
                  <wp:wrapPolygon edited="0">
                    <wp:start x="0" y="0"/>
                    <wp:lineTo x="0" y="21513"/>
                    <wp:lineTo x="20132" y="21513"/>
                    <wp:lineTo x="20604" y="20988"/>
                    <wp:lineTo x="21469" y="18889"/>
                    <wp:lineTo x="21548" y="17315"/>
                    <wp:lineTo x="21548" y="0"/>
                    <wp:lineTo x="0" y="0"/>
                  </wp:wrapPolygon>
                </wp:wrapTight>
                <wp:docPr id="1719740038"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2400" cy="3136900"/>
                        </a:xfrm>
                        <a:prstGeom prst="rect">
                          <a:avLst/>
                        </a:prstGeom>
                        <a:noFill/>
                        <a:ln>
                          <a:noFill/>
                        </a:ln>
                      </pic:spPr>
                    </pic:pic>
                  </a:graphicData>
                </a:graphic>
                <wp14:sizeRelV relativeFrom="margin">
                  <wp14:pctHeight>0</wp14:pctHeight>
                </wp14:sizeRelV>
              </wp:anchor>
            </w:drawing>
          </w:r>
        </w:p>
        <w:p w14:paraId="02FC61D3" w14:textId="794285EC" w:rsidR="00000000" w:rsidRDefault="00000000" w:rsidP="00564524">
          <w:pPr>
            <w:rPr>
              <w:rtl/>
            </w:rPr>
          </w:pPr>
          <w:r w:rsidRPr="00564524">
            <w:rPr>
              <w:noProof/>
              <w:color w:val="D9D9D9" w:themeColor="background1" w:themeShade="D9"/>
            </w:rPr>
            <mc:AlternateContent>
              <mc:Choice Requires="wps">
                <w:drawing>
                  <wp:anchor distT="0" distB="0" distL="114300" distR="114300" simplePos="0" relativeHeight="251658240" behindDoc="0" locked="0" layoutInCell="1" allowOverlap="1" wp14:anchorId="64942310" wp14:editId="0C2976A2">
                    <wp:simplePos x="0" y="0"/>
                    <wp:positionH relativeFrom="margin">
                      <wp:align>center</wp:align>
                    </wp:positionH>
                    <wp:positionV relativeFrom="paragraph">
                      <wp:posOffset>28966</wp:posOffset>
                    </wp:positionV>
                    <wp:extent cx="5172075" cy="2850906"/>
                    <wp:effectExtent l="0" t="0" r="0" b="0"/>
                    <wp:wrapNone/>
                    <wp:docPr id="1817198830" name="مستطيل 4"/>
                    <wp:cNvGraphicFramePr/>
                    <a:graphic xmlns:a="http://schemas.openxmlformats.org/drawingml/2006/main">
                      <a:graphicData uri="http://schemas.microsoft.com/office/word/2010/wordprocessingShape">
                        <wps:wsp>
                          <wps:cNvSpPr/>
                          <wps:spPr>
                            <a:xfrm>
                              <a:off x="0" y="0"/>
                              <a:ext cx="5172075" cy="2850906"/>
                            </a:xfrm>
                            <a:prstGeom prst="rect">
                              <a:avLst/>
                            </a:prstGeom>
                          </wps:spPr>
                          <wps:txbx>
                            <w:txbxContent>
                              <w:p w14:paraId="0DA2F133" w14:textId="794285EC" w:rsidR="00000000" w:rsidRPr="0016350E" w:rsidRDefault="00000000" w:rsidP="0016350E">
                                <w:pPr>
                                  <w:pStyle w:val="MOE-Cover-Title"/>
                                  <w:rPr>
                                    <w:rtl/>
                                  </w:rPr>
                                </w:pPr>
                                <w:r w:rsidRPr="0016350E">
                                  <w:rPr>
                                    <w:rtl/>
                                  </w:rPr>
                                  <w:t>{{reportTitle}}</w:t>
                                </w:r>
                              </w:p>
                              <w:p w14:paraId="3F0BF843" w14:textId="794285EC" w:rsidR="00000000" w:rsidRPr="00162B65" w:rsidRDefault="00000000" w:rsidP="006F7F89">
                                <w:pPr>
                                  <w:spacing w:after="0" w:line="240" w:lineRule="auto"/>
                                  <w:jc w:val="center"/>
                                  <w:rPr>
                                    <w:rFonts w:ascii="Helvetica Neue W23 for SKY Reg" w:hAnsi="Helvetica Neue W23 for SKY Reg"/>
                                    <w:b/>
                                    <w:bCs/>
                                    <w:color w:val="C5B487"/>
                                    <w:sz w:val="48"/>
                                    <w:szCs w:val="48"/>
                                    <w:rtl/>
                                  </w:rPr>
                                </w:pPr>
                              </w:p>
                              <w:p w14:paraId="493FE7CC" w14:textId="794285EC" w:rsidR="00000000" w:rsidRPr="00162B65" w:rsidRDefault="00000000" w:rsidP="0016350E">
                                <w:pPr>
                                  <w:pStyle w:val="MOE-Cover-Subtitle"/>
                                  <w:rPr>
                                    <w:color w:val="FFFFFF" w:themeColor="background1"/>
                                  </w:rPr>
                                </w:pPr>
                                <w:r w:rsidRPr="00162B65">
                                  <w:rPr>
                                    <w:rFonts w:hint="cs"/>
                                    <w:rtl/>
                                  </w:rPr>
                                  <w:t>ل</w:t>
                                </w:r>
                                <w:r w:rsidRPr="00162B65">
                                  <w:rPr>
                                    <w:rtl/>
                                  </w:rPr>
                                  <w:t xml:space="preserve">لفصل </w:t>
                                </w:r>
                                <w:r w:rsidRPr="00162B65">
                                  <w:rPr>
                                    <w:rFonts w:hint="cs"/>
                                    <w:rtl/>
                                  </w:rPr>
                                  <w:t xml:space="preserve">الدراسي </w:t>
                                </w:r>
                                <w:r w:rsidRPr="00162B65">
                                  <w:rPr>
                                    <w:rFonts w:hint="cs"/>
                                    <w:rtl/>
                                  </w:rPr>
                                  <w:t>الثاني لعام</w:t>
                                </w:r>
                                <w:r w:rsidRPr="00162B65">
                                  <w:rPr>
                                    <w:rtl/>
                                  </w:rPr>
                                  <w:t xml:space="preserve"> 1</w:t>
                                </w:r>
                                <w:r w:rsidRPr="00162B65">
                                  <w:rPr>
                                    <w:rFonts w:hint="cs"/>
                                    <w:rtl/>
                                  </w:rPr>
                                  <w:t>446</w:t>
                                </w:r>
                                <w:r w:rsidRPr="00162B65">
                                  <w:rPr>
                                    <w:rtl/>
                                  </w:rPr>
                                  <w:t>هـ</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64942310" id="مستطيل 4" o:spid="_x0000_s1027" style="position:absolute;left:0;text-align:left;margin-left:0;margin-top:2.3pt;width:407.25pt;height:224.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" filled="f" stroked="f">
                    <v:textbox>
                      <w:txbxContent>
                        <w:p w14:paraId="0DA2F133" w14:textId="794285EC" w:rsidR="00000000" w:rsidRPr="0016350E" w:rsidRDefault="00000000" w:rsidP="0016350E">
                          <w:pPr>
                            <w:pStyle w:val="MOE-Cover-Title"/>
                            <w:rPr>
                              <w:rtl/>
                            </w:rPr>
                          </w:pPr>
                          <w:r w:rsidRPr="0016350E">
                            <w:rPr>
                              <w:rtl/>
                            </w:rPr>
                            <w:t>{{reportTitle}}</w:t>
                          </w:r>
                        </w:p>
                        <w:p w14:paraId="3F0BF843" w14:textId="794285EC" w:rsidR="00000000" w:rsidRPr="00162B65" w:rsidRDefault="00000000" w:rsidP="006F7F89">
                          <w:pPr>
                            <w:spacing w:after="0" w:line="240" w:lineRule="auto"/>
                            <w:jc w:val="center"/>
                            <w:rPr>
                              <w:rFonts w:ascii="Helvetica Neue W23 for SKY Reg" w:hAnsi="Helvetica Neue W23 for SKY Reg"/>
                              <w:b/>
                              <w:bCs/>
                              <w:color w:val="C5B487"/>
                              <w:sz w:val="48"/>
                              <w:szCs w:val="48"/>
                              <w:rtl/>
                            </w:rPr>
                          </w:pPr>
                        </w:p>
                        <w:p w14:paraId="493FE7CC" w14:textId="794285EC" w:rsidR="00000000" w:rsidRPr="00162B65" w:rsidRDefault="00000000" w:rsidP="0016350E">
                          <w:pPr>
                            <w:pStyle w:val="MOE-Cover-Subtitle"/>
                            <w:rPr>
                              <w:color w:val="FFFFFF" w:themeColor="background1"/>
                            </w:rPr>
                          </w:pPr>
                          <w:r w:rsidRPr="00162B65">
                            <w:rPr>
                              <w:rFonts w:hint="cs"/>
                              <w:rtl/>
                            </w:rPr>
                            <w:t>ل</w:t>
                          </w:r>
                          <w:r w:rsidRPr="00162B65">
                            <w:rPr>
                              <w:rtl/>
                            </w:rPr>
                            <w:t xml:space="preserve">لفصل </w:t>
                          </w:r>
                          <w:r w:rsidRPr="00162B65">
                            <w:rPr>
                              <w:rFonts w:hint="cs"/>
                              <w:rtl/>
                            </w:rPr>
                            <w:t xml:space="preserve">الدراسي </w:t>
                          </w:r>
                          <w:r w:rsidRPr="00162B65">
                            <w:rPr>
                              <w:rFonts w:hint="cs"/>
                              <w:rtl/>
                            </w:rPr>
                            <w:t>الثاني لعام</w:t>
                          </w:r>
                          <w:r w:rsidRPr="00162B65">
                            <w:rPr>
                              <w:rtl/>
                            </w:rPr>
                            <w:t xml:space="preserve"> 1</w:t>
                          </w:r>
                          <w:r w:rsidRPr="00162B65">
                            <w:rPr>
                              <w:rFonts w:hint="cs"/>
                              <w:rtl/>
                            </w:rPr>
                            <w:t>446</w:t>
                          </w:r>
                          <w:r w:rsidRPr="00162B65">
                            <w:rPr>
                              <w:rtl/>
                            </w:rPr>
                            <w:t>هـ</w:t>
                          </w:r>
                        </w:p>
                      </w:txbxContent>
                    </v:textbox>
                    <w10:wrap anchorx="margin"/>
                  </v:rect>
                </w:pict>
              </mc:Fallback>
            </mc:AlternateContent>
          </w:r>
          <w:r w:rsidRPr="00167304">
            <w:rPr>
              <w:noProof/>
              <w:color w:val="D9D9D9" w:themeColor="background1" w:themeShade="D9"/>
            </w:rPr>
            <mc:AlternateContent>
              <mc:Choice Requires="wps">
                <w:drawing>
                  <wp:anchor distT="0" distB="0" distL="114300" distR="114300" simplePos="0" relativeHeight="251666432" behindDoc="1" locked="0" layoutInCell="1" allowOverlap="1" wp14:anchorId="47A523D6" wp14:editId="13D90F2C">
                    <wp:simplePos x="0" y="0"/>
                    <wp:positionH relativeFrom="page">
                      <wp:posOffset>0</wp:posOffset>
                    </wp:positionH>
                    <wp:positionV relativeFrom="paragraph">
                      <wp:posOffset>7086168</wp:posOffset>
                    </wp:positionV>
                    <wp:extent cx="7778750" cy="139700"/>
                    <wp:effectExtent l="0" t="0" r="0" b="0"/>
                    <wp:wrapNone/>
                    <wp:docPr id="242521845" name="مستطيل 4"/>
                    <wp:cNvGraphicFramePr/>
                    <a:graphic xmlns:a="http://schemas.openxmlformats.org/drawingml/2006/main">
                      <a:graphicData uri="http://schemas.microsoft.com/office/word/2010/wordprocessingShape">
                        <wps:wsp>
                          <wps:cNvSpPr/>
                          <wps:spPr>
                            <a:xfrm flipV="1">
                              <a:off x="0" y="0"/>
                              <a:ext cx="7778750" cy="139700"/>
                            </a:xfrm>
                            <a:prstGeom prst="rect">
                              <a:avLst/>
                            </a:prstGeom>
                            <a:solidFill>
                              <a:srgbClr val="16445B"/>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مستطيل 4" style="position:absolute;left:0;text-align:left;margin-left:0;margin-top:557.95pt;width:612.5pt;height:11pt;flip:y;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16445b"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" w14:anchorId="7CFC423F">
                    <w10:wrap anchorx="page"/>
                  </v:rect>
                </w:pict>
              </mc:Fallback>
            </mc:AlternateContent>
          </w:r>
          <w:r w:rsidRPr="00167304">
            <w:rPr>
              <w:noProof/>
              <w:color w:val="D9D9D9" w:themeColor="background1" w:themeShade="D9"/>
            </w:rPr>
            <mc:AlternateContent>
              <mc:Choice Requires="wps">
                <w:drawing>
                  <wp:anchor distT="0" distB="0" distL="114300" distR="114300" simplePos="0" relativeHeight="251660288" behindDoc="1" locked="0" layoutInCell="1" allowOverlap="1" wp14:anchorId="227BC471" wp14:editId="10973C8F">
                    <wp:simplePos x="0" y="0"/>
                    <wp:positionH relativeFrom="page">
                      <wp:align>left</wp:align>
                    </wp:positionH>
                    <wp:positionV relativeFrom="paragraph">
                      <wp:posOffset>7219328</wp:posOffset>
                    </wp:positionV>
                    <wp:extent cx="7594600" cy="520700"/>
                    <wp:effectExtent l="0" t="0" r="6350" b="0"/>
                    <wp:wrapNone/>
                    <wp:docPr id="1384896416" name="مستطيل 4"/>
                    <wp:cNvGraphicFramePr/>
                    <a:graphic xmlns:a="http://schemas.openxmlformats.org/drawingml/2006/main">
                      <a:graphicData uri="http://schemas.microsoft.com/office/word/2010/wordprocessingShape">
                        <wps:wsp>
                          <wps:cNvSpPr/>
                          <wps:spPr>
                            <a:xfrm flipH="1" flipV="1">
                              <a:off x="0" y="0"/>
                              <a:ext cx="7594600" cy="52070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مستطيل 4" style="position:absolute;left:0;text-align:left;margin-left:0;margin-top:568.45pt;width:598pt;height:41pt;flip:x y;z-index:-2516172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08a86a"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" w14:anchorId="1C868B2A">
                    <v:fill type="gradient" color2="#3d7dba" angle="90" focus="100%" rotate="t"/>
                    <w10:wrap anchorx="page"/>
                  </v:rect>
                </w:pict>
              </mc:Fallback>
            </mc:AlternateContent>
          </w:r>
          <w:r>
            <w:rPr>
              <w:noProof/>
            </w:rPr>
            <mc:AlternateContent>
              <mc:Choice Requires="wps">
                <w:drawing>
                  <wp:anchor distT="0" distB="0" distL="114300" distR="114300" simplePos="0" relativeHeight="251645952" behindDoc="0" locked="0" layoutInCell="1" allowOverlap="1" wp14:anchorId="648B1DF9" wp14:editId="5D6F112C">
                    <wp:simplePos x="0" y="0"/>
                    <wp:positionH relativeFrom="margin">
                      <wp:posOffset>0</wp:posOffset>
                    </wp:positionH>
                    <wp:positionV relativeFrom="page">
                      <wp:posOffset>8743315</wp:posOffset>
                    </wp:positionV>
                    <wp:extent cx="1712595" cy="1000125"/>
                    <wp:effectExtent l="0" t="0" r="0" b="0"/>
                    <wp:wrapSquare wrapText="bothSides"/>
                    <wp:docPr id="465" name="مربع نص 255"/>
                    <wp:cNvGraphicFramePr/>
                    <a:graphic xmlns:a="http://schemas.openxmlformats.org/drawingml/2006/main">
                      <a:graphicData uri="http://schemas.microsoft.com/office/word/2010/wordprocessingShape">
                        <wps:wsp>
                          <wps:cNvSpPr txBox="1"/>
                          <wps:spPr>
                            <a:xfrm flipH="1">
                              <a:off x="0" y="0"/>
                              <a:ext cx="1712595" cy="1000125"/>
                            </a:xfrm>
                            <a:prstGeom prst="rect">
                              <a:avLst/>
                            </a:prstGeom>
                            <a:noFill/>
                            <a:ln w="6350">
                              <a:noFill/>
                            </a:ln>
                            <a:effectLst/>
                          </wps:spPr>
                          <wps:txbx>
                            <w:txbxContent>
                              <w:p w14:paraId="77C100BA" w14:textId="794285EC" w:rsidR="00000000" w:rsidRPr="005436B9" w:rsidRDefault="00000000" w:rsidP="00264E65">
                                <w:pPr>
                                  <w:pStyle w:val="MOE-Cover-NoSpacing"/>
                                  <w:jc w:val="center"/>
                                  <w:rPr>
                                    <w:rFonts w:ascii="Helvetica Neue W23 for SKY Reg" w:hAnsi="Helvetica Neue W23 for SKY Reg" w:cs="Helvetica Neue W23 for SKY Reg"/>
                                    <w:b/>
                                    <w:bCs/>
                                    <w:color w:val="387FBC"/>
                                    <w:sz w:val="28"/>
                                    <w:szCs w:val="28"/>
                                    <w:rtl/>
                                  </w:rPr>
                                </w:pPr>
                                <w:r w:rsidRPr="005436B9">
                                  <w:rPr>
                                    <w:rFonts w:ascii="Helvetica Neue W23 for SKY Reg" w:hAnsi="Helvetica Neue W23 for SKY Reg" w:cs="Helvetica Neue W23 for SKY Reg"/>
                                    <w:b/>
                                    <w:bCs/>
                                    <w:color w:val="387FBC"/>
                                    <w:sz w:val="28"/>
                                    <w:szCs w:val="28"/>
                                    <w:rtl/>
                                  </w:rPr>
                                  <w:t>{{signatureLeftRole}}</w:t>
                                </w:r>
                              </w:p>
                              <w:p w14:paraId="4245E159" w14:textId="794285EC" w:rsidR="00000000" w:rsidRPr="005436B9" w:rsidRDefault="00000000" w:rsidP="00264E65">
                                <w:pPr>
                                  <w:pStyle w:val="MOE-Cover-NoSpacing"/>
                                  <w:jc w:val="center"/>
                                  <w:rPr>
                                    <w:rFonts w:ascii="Helvetica Neue W23 for SKY Reg" w:hAnsi="Helvetica Neue W23 for SKY Reg" w:cs="Helvetica Neue W23 for SKY Reg"/>
                                    <w:b/>
                                    <w:bCs/>
                                    <w:color w:val="0B3946"/>
                                    <w:rtl/>
                                  </w:rPr>
                                </w:pPr>
                              </w:p>
                              <w:p w14:paraId="0DE2DDE4" w14:textId="794285EC" w:rsidR="00000000" w:rsidRPr="005436B9" w:rsidRDefault="00000000" w:rsidP="00264E65">
                                <w:pPr>
                                  <w:pStyle w:val="MOE-Cover-NoSpacing"/>
                                  <w:jc w:val="center"/>
                                  <w:rPr>
                                    <w:rFonts w:ascii="Helvetica Neue W23 for SKY Reg" w:hAnsi="Helvetica Neue W23 for SKY Reg" w:cs="Helvetica Neue W23 for SKY Reg"/>
                                    <w:b/>
                                    <w:bCs/>
                                    <w:color w:val="0DA9A6"/>
                                  </w:rPr>
                                </w:pPr>
                                <w:r w:rsidRPr="005436B9">
                                  <w:rPr>
                                    <w:rFonts w:ascii="Helvetica Neue W23 for SKY Reg" w:hAnsi="Helvetica Neue W23 for SKY Reg" w:cs="Helvetica Neue W23 for SKY Reg" w:hint="cs"/>
                                    <w:b/>
                                    <w:bCs/>
                                    <w:color w:val="0DA9A6"/>
                                    <w:rtl/>
                                  </w:rPr>
                                  <w:t>{{signatureLeftName}}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48B1DF9" id="_x0000_s1028" type="#_x0000_t202" style="position:absolute;left:0;text-align:left;margin-left:0;margin-top:688.45pt;width:134.85pt;height:78.75pt;flip:x;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" filled="f" stroked="f" strokeweight=".5pt">
                    <v:textbox>
                      <w:txbxContent>
                        <w:p w14:paraId="77C100BA" w14:textId="794285EC" w:rsidR="00000000" w:rsidRPr="005436B9" w:rsidRDefault="00000000" w:rsidP="00264E65">
                          <w:pPr>
                            <w:pStyle w:val="MOE-Cover-NoSpacing"/>
                            <w:jc w:val="center"/>
                            <w:rPr>
                              <w:rFonts w:ascii="Helvetica Neue W23 for SKY Reg" w:hAnsi="Helvetica Neue W23 for SKY Reg" w:cs="Helvetica Neue W23 for SKY Reg"/>
                              <w:b/>
                              <w:bCs/>
                              <w:color w:val="387FBC"/>
                              <w:sz w:val="28"/>
                              <w:szCs w:val="28"/>
                              <w:rtl/>
                            </w:rPr>
                          </w:pPr>
                          <w:r w:rsidRPr="005436B9">
                            <w:rPr>
                              <w:rFonts w:ascii="Helvetica Neue W23 for SKY Reg" w:hAnsi="Helvetica Neue W23 for SKY Reg" w:cs="Helvetica Neue W23 for SKY Reg"/>
                              <w:b/>
                              <w:bCs/>
                              <w:color w:val="387FBC"/>
                              <w:sz w:val="28"/>
                              <w:szCs w:val="28"/>
                              <w:rtl/>
                            </w:rPr>
                            <w:t>{{signatureLeftRole}}</w:t>
                          </w:r>
                        </w:p>
                        <w:p w14:paraId="4245E159" w14:textId="794285EC" w:rsidR="00000000" w:rsidRPr="005436B9" w:rsidRDefault="00000000" w:rsidP="00264E65">
                          <w:pPr>
                            <w:pStyle w:val="MOE-Cover-NoSpacing"/>
                            <w:jc w:val="center"/>
                            <w:rPr>
                              <w:rFonts w:ascii="Helvetica Neue W23 for SKY Reg" w:hAnsi="Helvetica Neue W23 for SKY Reg" w:cs="Helvetica Neue W23 for SKY Reg"/>
                              <w:b/>
                              <w:bCs/>
                              <w:color w:val="0B3946"/>
                              <w:rtl/>
                            </w:rPr>
                          </w:pPr>
                        </w:p>
                        <w:p w14:paraId="0DE2DDE4" w14:textId="794285EC" w:rsidR="00000000" w:rsidRPr="005436B9" w:rsidRDefault="00000000" w:rsidP="00264E65">
                          <w:pPr>
                            <w:pStyle w:val="MOE-Cover-NoSpacing"/>
                            <w:jc w:val="center"/>
                            <w:rPr>
                              <w:rFonts w:ascii="Helvetica Neue W23 for SKY Reg" w:hAnsi="Helvetica Neue W23 for SKY Reg" w:cs="Helvetica Neue W23 for SKY Reg"/>
                              <w:b/>
                              <w:bCs/>
                              <w:color w:val="0DA9A6"/>
                            </w:rPr>
                          </w:pPr>
                          <w:r w:rsidRPr="005436B9">
                            <w:rPr>
                              <w:rFonts w:ascii="Helvetica Neue W23 for SKY Reg" w:hAnsi="Helvetica Neue W23 for SKY Reg" w:cs="Helvetica Neue W23 for SKY Reg" w:hint="cs"/>
                              <w:b/>
                              <w:bCs/>
                              <w:color w:val="0DA9A6"/>
                              <w:rtl/>
                            </w:rPr>
                            <w:t>{{signatureLeftName}}</w:t>
                          </w:r>
                        </w:p>
                      </w:txbxContent>
                    </v:textbox>
                    <w10:wrap type="square" anchorx="margin" anchory="page"/>
                  </v:shape>
                </w:pict>
              </mc:Fallback>
            </mc:AlternateContent>
          </w:r>
          <w:r>
            <w:rPr>
              <w:noProof/>
            </w:rPr>
            <mc:AlternateContent>
              <mc:Choice Requires="wps">
                <w:drawing>
                  <wp:anchor distT="0" distB="0" distL="114300" distR="114300" simplePos="0" relativeHeight="251662336" behindDoc="0" locked="0" layoutInCell="1" allowOverlap="1" wp14:anchorId="21B150A3" wp14:editId="7E13415D">
                    <wp:simplePos x="0" y="0"/>
                    <wp:positionH relativeFrom="margin">
                      <wp:posOffset>4530725</wp:posOffset>
                    </wp:positionH>
                    <wp:positionV relativeFrom="page">
                      <wp:posOffset>8723198</wp:posOffset>
                    </wp:positionV>
                    <wp:extent cx="2115185" cy="1014095"/>
                    <wp:effectExtent l="0" t="0" r="0" b="0"/>
                    <wp:wrapSquare wrapText="bothSides"/>
                    <wp:docPr id="1" name="مربع نص 255"/>
                    <wp:cNvGraphicFramePr/>
                    <a:graphic xmlns:a="http://schemas.openxmlformats.org/drawingml/2006/main">
                      <a:graphicData uri="http://schemas.microsoft.com/office/word/2010/wordprocessingShape">
                        <wps:wsp>
                          <wps:cNvSpPr txBox="1"/>
                          <wps:spPr>
                            <a:xfrm flipH="1">
                              <a:off x="0" y="0"/>
                              <a:ext cx="2115185" cy="1014095"/>
                            </a:xfrm>
                            <a:prstGeom prst="rect">
                              <a:avLst/>
                            </a:prstGeom>
                            <a:noFill/>
                            <a:ln w="6350">
                              <a:noFill/>
                            </a:ln>
                            <a:effectLst/>
                          </wps:spPr>
                          <wps:txbx>
                            <w:txbxContent>
                              <w:p w14:paraId="35D1DEBA" w14:textId="794285EC" w:rsidR="00000000" w:rsidRPr="005436B9" w:rsidRDefault="00000000" w:rsidP="00264E65">
                                <w:pPr>
                                  <w:pStyle w:val="MOE-Cover-NoSpacing"/>
                                  <w:jc w:val="center"/>
                                  <w:rPr>
                                    <w:rFonts w:ascii="Helvetica Neue W23 for SKY Reg" w:hAnsi="Helvetica Neue W23 for SKY Reg" w:cs="Helvetica Neue W23 for SKY Reg"/>
                                    <w:b/>
                                    <w:bCs/>
                                    <w:color w:val="387FBC"/>
                                    <w:sz w:val="28"/>
                                    <w:szCs w:val="28"/>
                                    <w:rtl/>
                                  </w:rPr>
                                </w:pPr>
                                <w:r w:rsidRPr="005436B9">
                                  <w:rPr>
                                    <w:rFonts w:ascii="Helvetica Neue W23 for SKY Reg" w:hAnsi="Helvetica Neue W23 for SKY Reg" w:cs="Helvetica Neue W23 for SKY Reg" w:hint="cs"/>
                                    <w:b/>
                                    <w:bCs/>
                                    <w:color w:val="387FBC"/>
                                    <w:sz w:val="28"/>
                                    <w:szCs w:val="28"/>
                                    <w:rtl/>
                                  </w:rPr>
                                  <w:t>{{signatureRightRole}}</w:t>
                                </w:r>
                              </w:p>
                              <w:p w14:paraId="4F5A5418" w14:textId="794285EC" w:rsidR="00000000" w:rsidRPr="005436B9" w:rsidRDefault="00000000" w:rsidP="00264E65">
                                <w:pPr>
                                  <w:pStyle w:val="MOE-Cover-NoSpacing"/>
                                  <w:jc w:val="center"/>
                                  <w:rPr>
                                    <w:rFonts w:ascii="Helvetica Neue W23 for SKY Reg" w:hAnsi="Helvetica Neue W23 for SKY Reg" w:cs="Helvetica Neue W23 for SKY Reg"/>
                                    <w:b/>
                                    <w:bCs/>
                                    <w:color w:val="0B3946"/>
                                    <w:rtl/>
                                  </w:rPr>
                                </w:pPr>
                              </w:p>
                              <w:p w14:paraId="57590458" w14:textId="794285EC" w:rsidR="00000000" w:rsidRPr="005436B9" w:rsidRDefault="00000000" w:rsidP="00264E65">
                                <w:pPr>
                                  <w:pStyle w:val="MOE-Cover-NoSpacing"/>
                                  <w:jc w:val="center"/>
                                  <w:rPr>
                                    <w:rFonts w:ascii="Helvetica Neue W23 for SKY Reg" w:hAnsi="Helvetica Neue W23 for SKY Reg" w:cs="Helvetica Neue W23 for SKY Reg"/>
                                    <w:b/>
                                    <w:bCs/>
                                    <w:color w:val="0DA9A6"/>
                                    <w:sz w:val="28"/>
                                    <w:szCs w:val="28"/>
                                  </w:rPr>
                                </w:pPr>
                                <w:r w:rsidRPr="005436B9">
                                  <w:rPr>
                                    <w:rFonts w:ascii="Helvetica Neue W23 for SKY Reg" w:hAnsi="Helvetica Neue W23 for SKY Reg" w:cs="Helvetica Neue W23 for SKY Reg" w:hint="cs"/>
                                    <w:b/>
                                    <w:bCs/>
                                    <w:color w:val="0DA9A6"/>
                                    <w:rtl/>
                                  </w:rPr>
                                  <w:t>{{signatureRightName}}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1B150A3" id="_x0000_s1029" type="#_x0000_t202" style="position:absolute;left:0;text-align:left;margin-left:356.75pt;margin-top:686.85pt;width:166.55pt;height:79.85pt;flip:x;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" filled="f" stroked="f" strokeweight=".5pt">
                    <v:textbox>
                      <w:txbxContent>
                        <w:p w14:paraId="35D1DEBA" w14:textId="794285EC" w:rsidR="00000000" w:rsidRPr="005436B9" w:rsidRDefault="00000000" w:rsidP="00264E65">
                          <w:pPr>
                            <w:pStyle w:val="MOE-Cover-NoSpacing"/>
                            <w:jc w:val="center"/>
                            <w:rPr>
                              <w:rFonts w:ascii="Helvetica Neue W23 for SKY Reg" w:hAnsi="Helvetica Neue W23 for SKY Reg" w:cs="Helvetica Neue W23 for SKY Reg"/>
                              <w:b/>
                              <w:bCs/>
                              <w:color w:val="387FBC"/>
                              <w:sz w:val="28"/>
                              <w:szCs w:val="28"/>
                              <w:rtl/>
                            </w:rPr>
                          </w:pPr>
                          <w:r w:rsidRPr="005436B9">
                            <w:rPr>
                              <w:rFonts w:ascii="Helvetica Neue W23 for SKY Reg" w:hAnsi="Helvetica Neue W23 for SKY Reg" w:cs="Helvetica Neue W23 for SKY Reg" w:hint="cs"/>
                              <w:b/>
                              <w:bCs/>
                              <w:color w:val="387FBC"/>
                              <w:sz w:val="28"/>
                              <w:szCs w:val="28"/>
                              <w:rtl/>
                            </w:rPr>
                            <w:t>{{signatureRightRole}}</w:t>
                          </w:r>
                        </w:p>
                        <w:p w14:paraId="4F5A5418" w14:textId="794285EC" w:rsidR="00000000" w:rsidRPr="005436B9" w:rsidRDefault="00000000" w:rsidP="00264E65">
                          <w:pPr>
                            <w:pStyle w:val="MOE-Cover-NoSpacing"/>
                            <w:jc w:val="center"/>
                            <w:rPr>
                              <w:rFonts w:ascii="Helvetica Neue W23 for SKY Reg" w:hAnsi="Helvetica Neue W23 for SKY Reg" w:cs="Helvetica Neue W23 for SKY Reg"/>
                              <w:b/>
                              <w:bCs/>
                              <w:color w:val="0B3946"/>
                              <w:rtl/>
                            </w:rPr>
                          </w:pPr>
                        </w:p>
                        <w:p w14:paraId="57590458" w14:textId="794285EC" w:rsidR="00000000" w:rsidRPr="005436B9" w:rsidRDefault="00000000" w:rsidP="00264E65">
                          <w:pPr>
                            <w:pStyle w:val="MOE-Cover-NoSpacing"/>
                            <w:jc w:val="center"/>
                            <w:rPr>
                              <w:rFonts w:ascii="Helvetica Neue W23 for SKY Reg" w:hAnsi="Helvetica Neue W23 for SKY Reg" w:cs="Helvetica Neue W23 for SKY Reg"/>
                              <w:b/>
                              <w:bCs/>
                              <w:color w:val="0DA9A6"/>
                              <w:sz w:val="28"/>
                              <w:szCs w:val="28"/>
                            </w:rPr>
                          </w:pPr>
                          <w:r w:rsidRPr="005436B9">
                            <w:rPr>
                              <w:rFonts w:ascii="Helvetica Neue W23 for SKY Reg" w:hAnsi="Helvetica Neue W23 for SKY Reg" w:cs="Helvetica Neue W23 for SKY Reg" w:hint="cs"/>
                              <w:b/>
                              <w:bCs/>
                              <w:color w:val="0DA9A6"/>
                              <w:rtl/>
                            </w:rPr>
                            <w:t>{{signatureRightName}}</w:t>
                          </w:r>
                        </w:p>
                      </w:txbxContent>
                    </v:textbox>
                    <w10:wrap type="square" anchorx="margin" anchory="page"/>
                  </v:shape>
                </w:pict>
              </mc:Fallback>
            </mc:AlternateContent>
          </w:r>
          <w:r w:rsidRPr="00167304">
            <w:rPr>
              <w:noProof/>
              <w:color w:val="D9D9D9" w:themeColor="background1" w:themeShade="D9"/>
            </w:rPr>
            <mc:AlternateContent>
              <mc:Choice Requires="wps">
                <w:drawing>
                  <wp:anchor distT="0" distB="0" distL="114300" distR="114300" simplePos="0" relativeHeight="251650048" behindDoc="0" locked="0" layoutInCell="1" allowOverlap="1" wp14:anchorId="3135C431" wp14:editId="0B363D81">
                    <wp:simplePos x="0" y="0"/>
                    <wp:positionH relativeFrom="page">
                      <wp:posOffset>1184910</wp:posOffset>
                    </wp:positionH>
                    <wp:positionV relativeFrom="paragraph">
                      <wp:posOffset>3038510</wp:posOffset>
                    </wp:positionV>
                    <wp:extent cx="2711450" cy="133350"/>
                    <wp:effectExtent l="0" t="0" r="0" b="0"/>
                    <wp:wrapNone/>
                    <wp:docPr id="1358706951" name="مستطيل 4"/>
                    <wp:cNvGraphicFramePr/>
                    <a:graphic xmlns:a="http://schemas.openxmlformats.org/drawingml/2006/main">
                      <a:graphicData uri="http://schemas.microsoft.com/office/word/2010/wordprocessingShape">
                        <wps:wsp>
                          <wps:cNvSpPr/>
                          <wps:spPr>
                            <a:xfrm flipH="1" flipV="1">
                              <a:off x="0" y="0"/>
                              <a:ext cx="2711450" cy="13335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مستطيل 4" style="position:absolute;left:0;text-align:left;margin-left:93.3pt;margin-top:239.25pt;width:213.5pt;height:10.5pt;flip:x y;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08a86a"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" w14:anchorId="25F2B31E">
                    <v:fill type="gradient" color2="#3d7dba" angle="90" focus="100%" rotate="t"/>
                    <w10:wrap anchorx="page"/>
                  </v:rect>
                </w:pict>
              </mc:Fallback>
            </mc:AlternateContent>
          </w:r>
        </w:p>
      </w:sdtContent>
    </w:sdt>
    <w:p w14:paraId="27417A73" w14:textId="794285EC" w:rsidR="00000000" w:rsidRDefault="00000000">
      <w:pPr>
        <w:spacing w:after="0" w:line="20" w:lineRule="exact"/>
        <w:sectPr w:rsidR="004611CD" w:rsidSect="00000811">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1418" w:footer="1134" w:gutter="0"/>
          <w:pgNumType w:start="0"/>
          <w:cols w:space="708"/>
          <w:titlePg/>
          <w:bidi/>
          <w:rtlGutter/>
          <w:docGrid w:linePitch="360"/>
        </w:sectPr>
      </w:pPr>
    </w:p>
    <w:p w14:paraId="0AB24F04" w14:textId="77777777" w:rsidR="00DF5CCD" w:rsidRDefault="00DF5CCD" w:rsidP="009429FB">
      <w:pPr>
        <w:rPr>
          <w:rtl/>
        </w:rPr>
      </w:pPr>
    </w:p>
    <w:p w14:paraId="758DF450" w14:textId="77777777" w:rsidR="00047663" w:rsidRDefault="00047663" w:rsidP="009429FB">
      <w:pPr>
        <w:rPr>
          <w:rtl/>
        </w:rPr>
      </w:pPr>
    </w:p>
    <w:p w14:paraId="61E2932D" w14:textId="77777777" w:rsidR="00047663" w:rsidRPr="00047663" w:rsidRDefault="00047663" w:rsidP="00047663"/>
    <w:p w14:paraId="4C3517C3" w14:textId="77777777" w:rsidR="00047663" w:rsidRPr="00047663" w:rsidRDefault="00047663" w:rsidP="00047663">
      <w:pPr>
        <w:pStyle w:val="1"/>
        <w:rPr>
          <w:rtl/>
        </w:rPr>
      </w:pPr>
      <w:r w:rsidRPr="00047663">
        <w:rPr>
          <w:rtl/>
        </w:rPr>
        <w:t>قرار التكليف</w:t>
      </w:r>
    </w:p>
    <w:tbl>
      <w:tblPr>
        <w:tblStyle w:val="af2"/>
        <w:bidiVisual/>
        <w:tblW w:w="0" w:type="auto"/>
        <w:jc w:val="center"/>
        <w:tblLook w:val="04A0" w:firstRow="1" w:lastRow="0" w:firstColumn="1" w:lastColumn="0" w:noHBand="0" w:noVBand="1"/>
      </w:tblPr>
      <w:tblGrid>
        <w:gridCol w:w="3051"/>
        <w:gridCol w:w="6009"/>
      </w:tblGrid>
      <w:tr w:rsidR="00047663" w:rsidRPr="00047663" w14:paraId="08EA7A0C" w14:textId="77777777" w:rsidTr="00047663">
        <w:trPr>
          <w:trHeight w:val="592"/>
          <w:jc w:val="center"/>
        </w:trPr>
        <w:tc>
          <w:tcPr>
            <w:tcW w:w="3314" w:type="dxa"/>
            <w:tcBorders>
              <w:top w:val="single" w:sz="4" w:space="0" w:color="auto"/>
              <w:left w:val="single" w:sz="4" w:space="0" w:color="auto"/>
              <w:bottom w:val="single" w:sz="4" w:space="0" w:color="auto"/>
              <w:right w:val="single" w:sz="4" w:space="0" w:color="auto"/>
            </w:tcBorders>
            <w:shd w:val="clear" w:color="auto" w:fill="0DA9A6"/>
            <w:vAlign w:val="center"/>
            <w:hideMark/>
          </w:tcPr>
          <w:p w14:paraId="2BDD7BB1" w14:textId="77777777" w:rsidR="00047663" w:rsidRPr="00047663" w:rsidRDefault="00047663" w:rsidP="00047663">
            <w:pPr>
              <w:pStyle w:val="af0"/>
              <w:rPr>
                <w:b/>
                <w:bCs/>
              </w:rPr>
            </w:pPr>
            <w:r w:rsidRPr="00047663">
              <w:rPr>
                <w:b/>
                <w:bCs/>
                <w:rtl/>
              </w:rPr>
              <w:t>السجل المدني</w:t>
            </w:r>
          </w:p>
        </w:tc>
        <w:tc>
          <w:tcPr>
            <w:tcW w:w="6629" w:type="dxa"/>
            <w:tcBorders>
              <w:top w:val="single" w:sz="4" w:space="0" w:color="auto"/>
              <w:left w:val="single" w:sz="4" w:space="0" w:color="auto"/>
              <w:bottom w:val="single" w:sz="4" w:space="0" w:color="auto"/>
              <w:right w:val="single" w:sz="4" w:space="0" w:color="auto"/>
            </w:tcBorders>
            <w:shd w:val="clear" w:color="auto" w:fill="0DA9A6"/>
            <w:vAlign w:val="center"/>
            <w:hideMark/>
          </w:tcPr>
          <w:p w14:paraId="6ADF05B2" w14:textId="77777777" w:rsidR="00047663" w:rsidRPr="00047663" w:rsidRDefault="00047663" w:rsidP="00047663">
            <w:pPr>
              <w:pStyle w:val="af0"/>
              <w:rPr>
                <w:b/>
                <w:bCs/>
                <w:rtl/>
              </w:rPr>
            </w:pPr>
            <w:r w:rsidRPr="00047663">
              <w:rPr>
                <w:b/>
                <w:bCs/>
                <w:rtl/>
              </w:rPr>
              <w:t>الاسم</w:t>
            </w:r>
          </w:p>
        </w:tc>
      </w:tr>
      <w:tr w:rsidR="00047663" w:rsidRPr="00047663" w14:paraId="32DD2699" w14:textId="77777777" w:rsidTr="00047663">
        <w:trPr>
          <w:jc w:val="center"/>
        </w:trPr>
        <w:tc>
          <w:tcPr>
            <w:tcW w:w="3316" w:type="dxa"/>
            <w:tcBorders>
              <w:top w:val="single" w:sz="4" w:space="0" w:color="auto"/>
              <w:left w:val="single" w:sz="4" w:space="0" w:color="auto"/>
              <w:bottom w:val="single" w:sz="4" w:space="0" w:color="auto"/>
              <w:right w:val="single" w:sz="4" w:space="0" w:color="auto"/>
            </w:tcBorders>
            <w:vAlign w:val="center"/>
          </w:tcPr>
          <w:p w14:paraId="2658E5EB" w14:textId="77777777" w:rsidR="00047663" w:rsidRPr="00047663" w:rsidRDefault="00047663" w:rsidP="00047663">
            <w:pPr>
              <w:pStyle w:val="af0"/>
              <w:rPr>
                <w:rtl/>
              </w:rPr>
            </w:pPr>
          </w:p>
        </w:tc>
        <w:tc>
          <w:tcPr>
            <w:tcW w:w="6627" w:type="dxa"/>
            <w:tcBorders>
              <w:top w:val="single" w:sz="4" w:space="0" w:color="auto"/>
              <w:left w:val="single" w:sz="4" w:space="0" w:color="auto"/>
              <w:bottom w:val="single" w:sz="4" w:space="0" w:color="auto"/>
              <w:right w:val="single" w:sz="4" w:space="0" w:color="auto"/>
            </w:tcBorders>
            <w:vAlign w:val="center"/>
          </w:tcPr>
          <w:p w14:paraId="3B792DC1" w14:textId="77777777" w:rsidR="00047663" w:rsidRPr="00047663" w:rsidRDefault="00047663" w:rsidP="00047663">
            <w:pPr>
              <w:pStyle w:val="af0"/>
              <w:rPr>
                <w:rtl/>
              </w:rPr>
            </w:pPr>
          </w:p>
        </w:tc>
      </w:tr>
    </w:tbl>
    <w:p w14:paraId="691E7B1E" w14:textId="77777777" w:rsidR="00047663" w:rsidRPr="00047663" w:rsidRDefault="00047663" w:rsidP="00047663">
      <w:pPr>
        <w:rPr>
          <w:b/>
          <w:bCs/>
          <w:rtl/>
        </w:rPr>
      </w:pPr>
    </w:p>
    <w:p w14:paraId="51662F4D" w14:textId="081DDD34" w:rsidR="00047663" w:rsidRPr="00047663" w:rsidRDefault="00047663" w:rsidP="00047663">
      <w:pPr>
        <w:rPr>
          <w:rtl/>
        </w:rPr>
      </w:pPr>
      <w:r w:rsidRPr="00047663">
        <w:rPr>
          <w:rtl/>
        </w:rPr>
        <w:t xml:space="preserve">بنـاءً علـى الصلاحيات الممنوحة لنـا والـواردة بقـرار معـالي وزيـر التعلـيم رقـم </w:t>
      </w:r>
      <w:r w:rsidRPr="00047663">
        <w:t>37617168</w:t>
      </w:r>
      <w:r w:rsidR="00344563">
        <w:rPr>
          <w:rFonts w:hint="cs"/>
          <w:rtl/>
        </w:rPr>
        <w:t xml:space="preserve"> </w:t>
      </w:r>
      <w:r w:rsidRPr="00047663">
        <w:rPr>
          <w:rtl/>
        </w:rPr>
        <w:t xml:space="preserve">وتـاريخ </w:t>
      </w:r>
      <w:r w:rsidRPr="00047663">
        <w:t>1</w:t>
      </w:r>
      <w:r w:rsidRPr="00047663">
        <w:rPr>
          <w:rtl/>
        </w:rPr>
        <w:t xml:space="preserve">/ </w:t>
      </w:r>
      <w:r w:rsidRPr="00047663">
        <w:t>4</w:t>
      </w:r>
      <w:r w:rsidRPr="00047663">
        <w:rPr>
          <w:rtl/>
        </w:rPr>
        <w:t xml:space="preserve">/ </w:t>
      </w:r>
      <w:r w:rsidRPr="00047663">
        <w:t>1437</w:t>
      </w:r>
      <w:r w:rsidRPr="00047663">
        <w:rPr>
          <w:rtl/>
        </w:rPr>
        <w:t>ه</w:t>
      </w:r>
      <w:r w:rsidR="00344563">
        <w:rPr>
          <w:rFonts w:hint="cs"/>
          <w:rtl/>
        </w:rPr>
        <w:t xml:space="preserve">، </w:t>
      </w:r>
      <w:r w:rsidRPr="00047663">
        <w:rPr>
          <w:rtl/>
        </w:rPr>
        <w:t>والقاضي بمنح مديري المدارس الصلاحيات المرفقة بالقرار واستناداً إلى ما ورد في الدليل التنظيمي لمدارس التعليم العام الصادر1442هـ وبمقتضى النظام</w:t>
      </w:r>
      <w:r w:rsidR="00344563">
        <w:rPr>
          <w:rtl/>
        </w:rPr>
        <w:t>،</w:t>
      </w:r>
      <w:r w:rsidRPr="00047663">
        <w:rPr>
          <w:rtl/>
        </w:rPr>
        <w:t xml:space="preserve"> نقرر بمشيئة الله  ما يلي</w:t>
      </w:r>
      <w:r w:rsidR="00344563">
        <w:rPr>
          <w:rtl/>
        </w:rPr>
        <w:t>:</w:t>
      </w:r>
    </w:p>
    <w:p w14:paraId="58316B0C" w14:textId="2CB147F2" w:rsidR="00047663" w:rsidRDefault="00047663" w:rsidP="00047663">
      <w:pPr>
        <w:ind w:left="2160"/>
        <w:rPr>
          <w:rtl/>
        </w:rPr>
      </w:pPr>
      <w:r w:rsidRPr="00047663">
        <w:rPr>
          <w:rtl/>
        </w:rPr>
        <w:t>تكليف الأستاذ:</w:t>
      </w:r>
      <w:r w:rsidR="00344563">
        <w:rPr>
          <w:rtl/>
        </w:rPr>
        <w:t>.</w:t>
      </w:r>
      <w:r w:rsidRPr="00047663">
        <w:rPr>
          <w:rtl/>
        </w:rPr>
        <w:t xml:space="preserve">..................................................... </w:t>
      </w:r>
    </w:p>
    <w:p w14:paraId="7AE48F89" w14:textId="77777777" w:rsidR="00047663" w:rsidRPr="00047663" w:rsidRDefault="00047663" w:rsidP="00047663">
      <w:r w:rsidRPr="00047663">
        <w:rPr>
          <w:rtl/>
        </w:rPr>
        <w:t>-رائداً للنشاط- وفق المهام والمسؤوليات الوظيفية بالدليل التنظيمي لمدارس التعليم العام الصادر 1442هـ  وما يصدر من تعاميم للعام الدراسي 1443-1444هـ  بهدف تنفيذ خطة النشاط الطلابي والبرامج المعتمدة، واكتشاف قدرات الطلاب وميولهم، بهدف دعم أهداف التعليم والتعلم، وتحسين نواتج التعلم.</w:t>
      </w:r>
    </w:p>
    <w:p w14:paraId="2D63755B" w14:textId="77777777" w:rsidR="00047663" w:rsidRPr="00047663" w:rsidRDefault="00047663" w:rsidP="00047663">
      <w:pPr>
        <w:rPr>
          <w:rtl/>
        </w:rPr>
      </w:pPr>
      <w:r w:rsidRPr="00047663">
        <w:rPr>
          <w:rtl/>
        </w:rPr>
        <w:t>مع علمنا بأنك على قدر هذا الأمر. فإننا نوصيك بتقوى الله تعالى في السر والعلن والله المعين لك في أمرك.</w:t>
      </w:r>
    </w:p>
    <w:p w14:paraId="5B99DDD4" w14:textId="77777777" w:rsidR="00047663" w:rsidRPr="00047663" w:rsidRDefault="00047663" w:rsidP="00047663">
      <w:pPr>
        <w:ind w:left="2160"/>
      </w:pPr>
      <w:r w:rsidRPr="00047663">
        <w:rPr>
          <w:rtl/>
        </w:rPr>
        <w:t>شاكرين لكم تعاونكم والله يحفظكم ويرعاكم..</w:t>
      </w:r>
    </w:p>
    <w:p w14:paraId="38DFE994" w14:textId="777103B3" w:rsidR="00047663" w:rsidRPr="00047663" w:rsidRDefault="00047663" w:rsidP="00047663">
      <w:pPr>
        <w:rPr>
          <w:rtl/>
        </w:rPr>
      </w:pPr>
      <w:r w:rsidRPr="00047663">
        <w:rPr>
          <w:rtl/>
        </w:rPr>
        <w:t>اسم المكلف:</w:t>
      </w:r>
      <w:r w:rsidR="00344563">
        <w:rPr>
          <w:rtl/>
        </w:rPr>
        <w:t>.</w:t>
      </w:r>
      <w:r w:rsidRPr="00047663">
        <w:rPr>
          <w:rtl/>
        </w:rPr>
        <w:t xml:space="preserve">........................................................  </w:t>
      </w:r>
    </w:p>
    <w:p w14:paraId="0110AB43" w14:textId="163688E2" w:rsidR="00047663" w:rsidRPr="00047663" w:rsidRDefault="00047663" w:rsidP="00047663">
      <w:pPr>
        <w:rPr>
          <w:rtl/>
        </w:rPr>
      </w:pPr>
      <w:r w:rsidRPr="00047663">
        <w:rPr>
          <w:rtl/>
        </w:rPr>
        <w:t>التوقيـــــع:</w:t>
      </w:r>
      <w:r w:rsidR="00344563">
        <w:rPr>
          <w:rtl/>
        </w:rPr>
        <w:t>.</w:t>
      </w:r>
      <w:r w:rsidRPr="00047663">
        <w:rPr>
          <w:rtl/>
        </w:rPr>
        <w:t xml:space="preserve">............................................................ </w:t>
      </w:r>
      <w:r w:rsidRPr="00047663">
        <w:rPr>
          <w:rtl/>
        </w:rPr>
        <w:tab/>
        <w:t xml:space="preserve"> </w:t>
      </w:r>
    </w:p>
    <w:p w14:paraId="7786CA4E" w14:textId="77777777" w:rsidR="00047663" w:rsidRPr="00047663" w:rsidRDefault="00047663" w:rsidP="00047663">
      <w:pPr>
        <w:pStyle w:val="a6"/>
        <w:numPr>
          <w:ilvl w:val="0"/>
          <w:numId w:val="4"/>
        </w:numPr>
      </w:pPr>
      <w:r w:rsidRPr="00047663">
        <w:rPr>
          <w:rtl/>
        </w:rPr>
        <w:t xml:space="preserve">صورة للوكيل مع التحية والتقدير. </w:t>
      </w:r>
    </w:p>
    <w:p w14:paraId="090C0F8C" w14:textId="77777777" w:rsidR="00047663" w:rsidRPr="00047663" w:rsidRDefault="00047663" w:rsidP="00047663">
      <w:pPr>
        <w:pStyle w:val="a6"/>
        <w:numPr>
          <w:ilvl w:val="0"/>
          <w:numId w:val="4"/>
        </w:numPr>
      </w:pPr>
      <w:r w:rsidRPr="00047663">
        <w:rPr>
          <w:rtl/>
        </w:rPr>
        <w:t>صورة لملفه</w:t>
      </w:r>
      <w:r>
        <w:rPr>
          <w:rFonts w:hint="cs"/>
          <w:rtl/>
        </w:rPr>
        <w:t>.</w:t>
      </w:r>
    </w:p>
    <w:p w14:paraId="2EBD1A98" w14:textId="77777777" w:rsidR="00047663" w:rsidRPr="00047663" w:rsidRDefault="00047663" w:rsidP="00047663">
      <w:pPr>
        <w:pStyle w:val="a6"/>
        <w:numPr>
          <w:ilvl w:val="0"/>
          <w:numId w:val="4"/>
        </w:numPr>
      </w:pPr>
      <w:r w:rsidRPr="00047663">
        <w:rPr>
          <w:rtl/>
        </w:rPr>
        <w:t>الأصل في ملف القرارات  المدرسية</w:t>
      </w:r>
      <w:r>
        <w:rPr>
          <w:rFonts w:hint="cs"/>
          <w:rtl/>
        </w:rPr>
        <w:t>.</w:t>
      </w:r>
    </w:p>
    <w:p w14:paraId="27B1FD8E" w14:textId="77777777" w:rsidR="00047663" w:rsidRDefault="00047663" w:rsidP="00047663">
      <w:pPr>
        <w:rPr>
          <w:rtl/>
        </w:rPr>
      </w:pPr>
    </w:p>
    <w:p w14:paraId="7258FD3C" w14:textId="77777777" w:rsidR="00047663" w:rsidRDefault="00047663" w:rsidP="00047663">
      <w:pPr>
        <w:rPr>
          <w:rtl/>
        </w:rPr>
      </w:pPr>
    </w:p>
    <w:p w14:paraId="5AF7E008" w14:textId="77777777" w:rsidR="00047663" w:rsidRPr="00047663" w:rsidRDefault="00047663" w:rsidP="00047663">
      <w:pPr>
        <w:rPr>
          <w:rtl/>
        </w:rPr>
      </w:pPr>
    </w:p>
    <w:p w14:paraId="725A68D9" w14:textId="77777777" w:rsidR="00047663" w:rsidRPr="00047663" w:rsidRDefault="00047663" w:rsidP="00047663">
      <w:pPr>
        <w:pStyle w:val="1"/>
        <w:rPr>
          <w:rtl/>
        </w:rPr>
      </w:pPr>
      <w:r w:rsidRPr="00047663">
        <w:rPr>
          <w:rtl/>
        </w:rPr>
        <w:t>رائد النشاط</w:t>
      </w:r>
    </w:p>
    <w:tbl>
      <w:tblPr>
        <w:bidiVisual/>
        <w:tblW w:w="91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4"/>
        <w:gridCol w:w="6289"/>
      </w:tblGrid>
      <w:tr w:rsidR="00047663" w:rsidRPr="00047663" w14:paraId="20D90888" w14:textId="77777777" w:rsidTr="00047663">
        <w:trPr>
          <w:jc w:val="center"/>
        </w:trPr>
        <w:tc>
          <w:tcPr>
            <w:tcW w:w="2884"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117533C9" w14:textId="77777777" w:rsidR="00047663" w:rsidRPr="00047663" w:rsidRDefault="00047663" w:rsidP="00047663">
            <w:r w:rsidRPr="00047663">
              <w:rPr>
                <w:rtl/>
              </w:rPr>
              <w:t>المسمى</w:t>
            </w:r>
            <w:r w:rsidRPr="00047663">
              <w:t xml:space="preserve"> </w:t>
            </w:r>
            <w:r w:rsidRPr="00047663">
              <w:rPr>
                <w:rtl/>
              </w:rPr>
              <w:t>الوظيفي</w:t>
            </w:r>
          </w:p>
        </w:tc>
        <w:tc>
          <w:tcPr>
            <w:tcW w:w="6289" w:type="dxa"/>
            <w:tcBorders>
              <w:top w:val="single" w:sz="4" w:space="0" w:color="000000"/>
              <w:left w:val="single" w:sz="4" w:space="0" w:color="000000"/>
              <w:bottom w:val="single" w:sz="4" w:space="0" w:color="000000"/>
              <w:right w:val="single" w:sz="4" w:space="0" w:color="000000"/>
            </w:tcBorders>
            <w:hideMark/>
          </w:tcPr>
          <w:p w14:paraId="58506FAC" w14:textId="77777777" w:rsidR="00047663" w:rsidRPr="00047663" w:rsidRDefault="00047663" w:rsidP="00047663">
            <w:pPr>
              <w:rPr>
                <w:rtl/>
              </w:rPr>
            </w:pPr>
            <w:r w:rsidRPr="00047663">
              <w:rPr>
                <w:rtl/>
              </w:rPr>
              <w:t>رائد النشاط</w:t>
            </w:r>
          </w:p>
        </w:tc>
      </w:tr>
      <w:tr w:rsidR="00047663" w:rsidRPr="00047663" w14:paraId="0F487D9C" w14:textId="77777777" w:rsidTr="00047663">
        <w:trPr>
          <w:jc w:val="center"/>
        </w:trPr>
        <w:tc>
          <w:tcPr>
            <w:tcW w:w="2884"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129043A" w14:textId="77777777" w:rsidR="00047663" w:rsidRPr="00047663" w:rsidRDefault="00047663" w:rsidP="00047663">
            <w:r w:rsidRPr="00047663">
              <w:rPr>
                <w:rtl/>
              </w:rPr>
              <w:t>الارتباط التنظيمي</w:t>
            </w:r>
          </w:p>
        </w:tc>
        <w:tc>
          <w:tcPr>
            <w:tcW w:w="6289" w:type="dxa"/>
            <w:tcBorders>
              <w:top w:val="single" w:sz="4" w:space="0" w:color="000000"/>
              <w:left w:val="single" w:sz="4" w:space="0" w:color="000000"/>
              <w:bottom w:val="single" w:sz="4" w:space="0" w:color="000000"/>
              <w:right w:val="single" w:sz="4" w:space="0" w:color="000000"/>
            </w:tcBorders>
            <w:hideMark/>
          </w:tcPr>
          <w:p w14:paraId="5D93EF19" w14:textId="77777777" w:rsidR="00047663" w:rsidRPr="00047663" w:rsidRDefault="00047663" w:rsidP="00047663">
            <w:r w:rsidRPr="00047663">
              <w:rPr>
                <w:rtl/>
              </w:rPr>
              <w:t>وكيل</w:t>
            </w:r>
            <w:r w:rsidRPr="00047663">
              <w:t xml:space="preserve"> </w:t>
            </w:r>
            <w:r w:rsidRPr="00047663">
              <w:rPr>
                <w:rtl/>
              </w:rPr>
              <w:t xml:space="preserve">المدرسة  </w:t>
            </w:r>
          </w:p>
        </w:tc>
      </w:tr>
      <w:tr w:rsidR="00047663" w:rsidRPr="00047663" w14:paraId="44C5A723" w14:textId="77777777" w:rsidTr="00047663">
        <w:trPr>
          <w:jc w:val="center"/>
        </w:trPr>
        <w:tc>
          <w:tcPr>
            <w:tcW w:w="2884" w:type="dxa"/>
            <w:tcBorders>
              <w:top w:val="single" w:sz="4" w:space="0" w:color="000000"/>
              <w:left w:val="single" w:sz="4" w:space="0" w:color="000000"/>
              <w:bottom w:val="single" w:sz="4" w:space="0" w:color="000000"/>
              <w:right w:val="single" w:sz="4" w:space="0" w:color="000000"/>
            </w:tcBorders>
            <w:shd w:val="clear" w:color="auto" w:fill="F2F2F2"/>
            <w:hideMark/>
          </w:tcPr>
          <w:p w14:paraId="6B076FE2" w14:textId="77777777" w:rsidR="00047663" w:rsidRPr="00047663" w:rsidRDefault="00047663" w:rsidP="00047663">
            <w:pPr>
              <w:rPr>
                <w:rtl/>
              </w:rPr>
            </w:pPr>
            <w:r w:rsidRPr="00047663">
              <w:rPr>
                <w:rtl/>
              </w:rPr>
              <w:t>المسؤولون</w:t>
            </w:r>
            <w:r w:rsidRPr="00047663">
              <w:t xml:space="preserve"> </w:t>
            </w:r>
            <w:r w:rsidRPr="00047663">
              <w:rPr>
                <w:rtl/>
              </w:rPr>
              <w:t>تجاهه</w:t>
            </w:r>
          </w:p>
        </w:tc>
        <w:tc>
          <w:tcPr>
            <w:tcW w:w="6289" w:type="dxa"/>
            <w:tcBorders>
              <w:top w:val="single" w:sz="4" w:space="0" w:color="000000"/>
              <w:left w:val="single" w:sz="4" w:space="0" w:color="000000"/>
              <w:bottom w:val="single" w:sz="4" w:space="0" w:color="000000"/>
              <w:right w:val="single" w:sz="4" w:space="0" w:color="000000"/>
            </w:tcBorders>
            <w:hideMark/>
          </w:tcPr>
          <w:p w14:paraId="175C235F" w14:textId="77777777" w:rsidR="00047663" w:rsidRPr="00047663" w:rsidRDefault="00047663" w:rsidP="00047663">
            <w:pPr>
              <w:rPr>
                <w:rtl/>
              </w:rPr>
            </w:pPr>
            <w:r w:rsidRPr="00047663">
              <w:rPr>
                <w:rtl/>
              </w:rPr>
              <w:t>-</w:t>
            </w:r>
          </w:p>
        </w:tc>
      </w:tr>
      <w:tr w:rsidR="00047663" w:rsidRPr="00047663" w14:paraId="1D9EC706" w14:textId="77777777" w:rsidTr="00047663">
        <w:trPr>
          <w:jc w:val="center"/>
        </w:trPr>
        <w:tc>
          <w:tcPr>
            <w:tcW w:w="2884"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DA9C952" w14:textId="77777777" w:rsidR="00047663" w:rsidRPr="00047663" w:rsidRDefault="00047663" w:rsidP="00047663">
            <w:pPr>
              <w:rPr>
                <w:rtl/>
              </w:rPr>
            </w:pPr>
            <w:r w:rsidRPr="00047663">
              <w:rPr>
                <w:rtl/>
              </w:rPr>
              <w:t>الهدف</w:t>
            </w:r>
          </w:p>
        </w:tc>
        <w:tc>
          <w:tcPr>
            <w:tcW w:w="6289" w:type="dxa"/>
            <w:tcBorders>
              <w:top w:val="single" w:sz="4" w:space="0" w:color="000000"/>
              <w:left w:val="single" w:sz="4" w:space="0" w:color="000000"/>
              <w:bottom w:val="single" w:sz="4" w:space="0" w:color="000000"/>
              <w:right w:val="single" w:sz="4" w:space="0" w:color="000000"/>
            </w:tcBorders>
            <w:hideMark/>
          </w:tcPr>
          <w:p w14:paraId="259D464D" w14:textId="77777777" w:rsidR="00047663" w:rsidRPr="00047663" w:rsidRDefault="00047663" w:rsidP="00047663">
            <w:pPr>
              <w:rPr>
                <w:rtl/>
              </w:rPr>
            </w:pPr>
            <w:r w:rsidRPr="00047663">
              <w:rPr>
                <w:rtl/>
              </w:rPr>
              <w:t>تنفيذ خطة النشاط الطلابي والبرامج المعتمدة، واكتشاف قدرات الطلاب وميولهم، بهدف دعم أهداف التعليم والتعلم، وتحسين نواتج التعلم</w:t>
            </w:r>
            <w:r w:rsidRPr="00047663">
              <w:t xml:space="preserve"> </w:t>
            </w:r>
          </w:p>
        </w:tc>
      </w:tr>
      <w:tr w:rsidR="00047663" w:rsidRPr="00047663" w14:paraId="51B4B78A" w14:textId="77777777" w:rsidTr="00047663">
        <w:trPr>
          <w:jc w:val="center"/>
        </w:trPr>
        <w:tc>
          <w:tcPr>
            <w:tcW w:w="2884"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F45FCDB" w14:textId="77777777" w:rsidR="00047663" w:rsidRPr="00047663" w:rsidRDefault="00047663" w:rsidP="00047663">
            <w:pPr>
              <w:rPr>
                <w:rtl/>
              </w:rPr>
            </w:pPr>
            <w:r w:rsidRPr="00047663">
              <w:rPr>
                <w:rtl/>
              </w:rPr>
              <w:t>المؤهلات والخبرات المطلوبة</w:t>
            </w:r>
          </w:p>
        </w:tc>
        <w:tc>
          <w:tcPr>
            <w:tcW w:w="6289" w:type="dxa"/>
            <w:tcBorders>
              <w:top w:val="single" w:sz="4" w:space="0" w:color="000000"/>
              <w:left w:val="single" w:sz="4" w:space="0" w:color="000000"/>
              <w:bottom w:val="single" w:sz="4" w:space="0" w:color="000000"/>
              <w:right w:val="single" w:sz="4" w:space="0" w:color="000000"/>
            </w:tcBorders>
            <w:hideMark/>
          </w:tcPr>
          <w:p w14:paraId="6B0248EE" w14:textId="77777777" w:rsidR="00047663" w:rsidRPr="00047663" w:rsidRDefault="00047663" w:rsidP="00047663">
            <w:pPr>
              <w:rPr>
                <w:rtl/>
              </w:rPr>
            </w:pPr>
            <w:r w:rsidRPr="00047663">
              <w:rPr>
                <w:rtl/>
              </w:rPr>
              <w:t xml:space="preserve">شهادة جامعية </w:t>
            </w:r>
          </w:p>
        </w:tc>
      </w:tr>
    </w:tbl>
    <w:p w14:paraId="1CF20453" w14:textId="77777777" w:rsidR="00047663" w:rsidRDefault="00047663" w:rsidP="00047663">
      <w:pPr>
        <w:rPr>
          <w:rtl/>
        </w:rPr>
      </w:pPr>
    </w:p>
    <w:p w14:paraId="0B9C99CE" w14:textId="77777777" w:rsidR="00047663" w:rsidRPr="00047663" w:rsidRDefault="00047663" w:rsidP="00047663">
      <w:pPr>
        <w:rPr>
          <w:rtl/>
        </w:rPr>
      </w:pPr>
      <w:r w:rsidRPr="00047663">
        <w:rPr>
          <w:rtl/>
        </w:rPr>
        <w:t xml:space="preserve">المهام والمسؤوليات الوظيفية: </w:t>
      </w:r>
    </w:p>
    <w:p w14:paraId="11C5296A" w14:textId="77777777" w:rsidR="00047663" w:rsidRPr="00047663" w:rsidRDefault="00047663" w:rsidP="00047663">
      <w:pPr>
        <w:pStyle w:val="a6"/>
        <w:numPr>
          <w:ilvl w:val="0"/>
          <w:numId w:val="5"/>
        </w:numPr>
        <w:ind w:left="1080" w:hanging="720"/>
      </w:pPr>
      <w:r w:rsidRPr="00047663">
        <w:rPr>
          <w:rtl/>
        </w:rPr>
        <w:t>تعزيز قيم الاعتزاز بالدين الإسلامي والانتماء والمواطنة، والمحافظة على أمن الوطن، ومتابعة البرامج والأنشطة الخاصة بذلك.</w:t>
      </w:r>
    </w:p>
    <w:p w14:paraId="53D2761D" w14:textId="77777777" w:rsidR="00047663" w:rsidRPr="00047663" w:rsidRDefault="00047663" w:rsidP="00047663">
      <w:pPr>
        <w:pStyle w:val="a6"/>
        <w:numPr>
          <w:ilvl w:val="0"/>
          <w:numId w:val="5"/>
        </w:numPr>
        <w:ind w:left="1080" w:hanging="720"/>
        <w:rPr>
          <w:rtl/>
        </w:rPr>
      </w:pPr>
      <w:r w:rsidRPr="00047663">
        <w:rPr>
          <w:rtl/>
        </w:rPr>
        <w:t>دعم الأهداف التعليمية من خلال الأنشطة المدرسية وتحديد فرص التحسين وتقديم التوصية للمسؤولين.</w:t>
      </w:r>
    </w:p>
    <w:p w14:paraId="4C0A0FA0" w14:textId="77777777" w:rsidR="00047663" w:rsidRPr="00047663" w:rsidRDefault="00047663" w:rsidP="00047663">
      <w:pPr>
        <w:pStyle w:val="a6"/>
        <w:numPr>
          <w:ilvl w:val="0"/>
          <w:numId w:val="5"/>
        </w:numPr>
        <w:ind w:left="1080" w:hanging="720"/>
      </w:pPr>
      <w:r w:rsidRPr="00047663">
        <w:rPr>
          <w:rtl/>
        </w:rPr>
        <w:t xml:space="preserve"> تحقيق أهداف ومؤشرات الأداء للأنشطة والفعاليات الرئيسية حسب الخطة التشغيلية للمدرسة.</w:t>
      </w:r>
    </w:p>
    <w:p w14:paraId="390645D7" w14:textId="77777777" w:rsidR="00047663" w:rsidRPr="00047663" w:rsidRDefault="00047663" w:rsidP="00047663">
      <w:pPr>
        <w:pStyle w:val="a6"/>
        <w:numPr>
          <w:ilvl w:val="0"/>
          <w:numId w:val="5"/>
        </w:numPr>
        <w:ind w:left="1080" w:hanging="720"/>
        <w:rPr>
          <w:rtl/>
        </w:rPr>
      </w:pPr>
      <w:r w:rsidRPr="00047663">
        <w:rPr>
          <w:rtl/>
        </w:rPr>
        <w:t xml:space="preserve">تحديد الصعوبات المتعلقة </w:t>
      </w:r>
      <w:r w:rsidRPr="00047663">
        <w:rPr>
          <w:rFonts w:hint="cs"/>
          <w:rtl/>
        </w:rPr>
        <w:t>بالأنشطة</w:t>
      </w:r>
      <w:r w:rsidRPr="00047663">
        <w:rPr>
          <w:rtl/>
        </w:rPr>
        <w:t xml:space="preserve"> الطلابية  وطلب الدعم/المشورة من الأطراف ذات العلاقة عند الضرورة.</w:t>
      </w:r>
    </w:p>
    <w:p w14:paraId="40B22558" w14:textId="77777777" w:rsidR="00047663" w:rsidRDefault="00047663" w:rsidP="00047663">
      <w:pPr>
        <w:pStyle w:val="a6"/>
        <w:numPr>
          <w:ilvl w:val="0"/>
          <w:numId w:val="5"/>
        </w:numPr>
        <w:ind w:left="1080" w:hanging="720"/>
      </w:pPr>
      <w:r w:rsidRPr="00047663">
        <w:rPr>
          <w:rtl/>
        </w:rPr>
        <w:t>اكتشاف قدرات وميول واحتياجات الطلاب (الغير تعليمية بكفاءة عالية فيما يتعلق بمجال اختصاصه).</w:t>
      </w:r>
    </w:p>
    <w:p w14:paraId="0D4F6B73" w14:textId="77777777" w:rsidR="00047663" w:rsidRDefault="00047663" w:rsidP="00047663">
      <w:pPr>
        <w:pStyle w:val="a6"/>
        <w:ind w:left="1080"/>
      </w:pPr>
    </w:p>
    <w:p w14:paraId="3AD9E362" w14:textId="77777777" w:rsidR="00047663" w:rsidRDefault="00047663" w:rsidP="00047663">
      <w:pPr>
        <w:rPr>
          <w:rtl/>
        </w:rPr>
      </w:pPr>
    </w:p>
    <w:p w14:paraId="53F500D0" w14:textId="77777777" w:rsidR="00047663" w:rsidRDefault="00047663" w:rsidP="00047663">
      <w:pPr>
        <w:rPr>
          <w:rtl/>
        </w:rPr>
      </w:pPr>
    </w:p>
    <w:p w14:paraId="5334640D" w14:textId="77777777" w:rsidR="00047663" w:rsidRPr="00047663" w:rsidRDefault="00047663" w:rsidP="00047663">
      <w:pPr>
        <w:rPr>
          <w:rtl/>
        </w:rPr>
      </w:pPr>
    </w:p>
    <w:p w14:paraId="1BEF16F9" w14:textId="77777777" w:rsidR="00047663" w:rsidRPr="00047663" w:rsidRDefault="00047663" w:rsidP="00047663">
      <w:pPr>
        <w:pStyle w:val="a6"/>
        <w:numPr>
          <w:ilvl w:val="0"/>
          <w:numId w:val="5"/>
        </w:numPr>
        <w:ind w:left="1080" w:hanging="720"/>
        <w:rPr>
          <w:rtl/>
        </w:rPr>
      </w:pPr>
      <w:r w:rsidRPr="00047663">
        <w:rPr>
          <w:rtl/>
        </w:rPr>
        <w:t>الإشراف على تنفيذ الخطة التشغيلية للأنشطة الطلابية والبرامج المعدة لذلك بما فيها حصص النشاط عبر منصة التعليم الإلكتروني والتعليم عن بعد المعتمدة في الوزارة (مدرستي)، بما يتفق مع الأنظمة واللوائح المنظمة لذلك، وتوثيقها، وتفعيل الاستبانات التي تقيس مدى تحقق برامج النشاط وتحليلها.</w:t>
      </w:r>
    </w:p>
    <w:p w14:paraId="3E51168A" w14:textId="77777777" w:rsidR="00047663" w:rsidRPr="00047663" w:rsidRDefault="00047663" w:rsidP="00047663">
      <w:pPr>
        <w:pStyle w:val="a6"/>
        <w:numPr>
          <w:ilvl w:val="0"/>
          <w:numId w:val="5"/>
        </w:numPr>
        <w:ind w:left="1080" w:hanging="720"/>
        <w:rPr>
          <w:rtl/>
        </w:rPr>
      </w:pPr>
      <w:r w:rsidRPr="00047663">
        <w:rPr>
          <w:rtl/>
        </w:rPr>
        <w:t>التخطيط للأنشطة والبرامج ذات العلاقة قبل بداية الفصل الدراسي وفق الأسابيع الدراسية المعتمدة، وضمان مناسبتها المرحلة العمرية المستهدفة، وحسب الإمكانيات والموارد المتاحة وشمولها للجانب التطويري للطلاب.</w:t>
      </w:r>
    </w:p>
    <w:p w14:paraId="47DA7BEE" w14:textId="77777777" w:rsidR="00047663" w:rsidRPr="00047663" w:rsidRDefault="00047663" w:rsidP="00047663">
      <w:pPr>
        <w:pStyle w:val="a6"/>
        <w:numPr>
          <w:ilvl w:val="0"/>
          <w:numId w:val="5"/>
        </w:numPr>
        <w:ind w:left="1080" w:hanging="720"/>
        <w:rPr>
          <w:rtl/>
        </w:rPr>
      </w:pPr>
      <w:r w:rsidRPr="00047663">
        <w:rPr>
          <w:rtl/>
        </w:rPr>
        <w:t>الإشراف على مشاركة الطلاب في إعداد الخطة التشغيلية للأنشطة الطلابية والبرامج المعدة لذلك.</w:t>
      </w:r>
    </w:p>
    <w:p w14:paraId="23D14476" w14:textId="77777777" w:rsidR="00047663" w:rsidRPr="00047663" w:rsidRDefault="00047663" w:rsidP="00047663">
      <w:pPr>
        <w:pStyle w:val="a6"/>
        <w:numPr>
          <w:ilvl w:val="0"/>
          <w:numId w:val="5"/>
        </w:numPr>
        <w:ind w:left="1080" w:hanging="720"/>
        <w:rPr>
          <w:rtl/>
        </w:rPr>
      </w:pPr>
      <w:r w:rsidRPr="00047663">
        <w:rPr>
          <w:rtl/>
        </w:rPr>
        <w:t>تنفيذ أنشطة المدرسة بما يتوافق مع الميزانية المحددة لها من الميزانية التشغيلية وفق المستندات النظامية المنظمة لذلك.</w:t>
      </w:r>
    </w:p>
    <w:p w14:paraId="2E3C2508" w14:textId="77777777" w:rsidR="00047663" w:rsidRPr="00047663" w:rsidRDefault="00047663" w:rsidP="00047663">
      <w:pPr>
        <w:pStyle w:val="a6"/>
        <w:numPr>
          <w:ilvl w:val="0"/>
          <w:numId w:val="5"/>
        </w:numPr>
        <w:ind w:left="1080" w:hanging="720"/>
        <w:rPr>
          <w:rtl/>
        </w:rPr>
      </w:pPr>
      <w:r w:rsidRPr="00047663">
        <w:rPr>
          <w:rtl/>
        </w:rPr>
        <w:t>المشاركة في تقييم ومتابعة عملية الموافقة على تشكيل الأندية (إن وجدت) والتحقق من تلبيتها لمتطلبات واهتمامات الطلاب</w:t>
      </w:r>
    </w:p>
    <w:p w14:paraId="5465664B" w14:textId="77777777" w:rsidR="00047663" w:rsidRPr="00047663" w:rsidRDefault="00047663" w:rsidP="00047663">
      <w:pPr>
        <w:pStyle w:val="a6"/>
        <w:numPr>
          <w:ilvl w:val="0"/>
          <w:numId w:val="5"/>
        </w:numPr>
        <w:ind w:left="1080" w:hanging="720"/>
        <w:rPr>
          <w:rtl/>
        </w:rPr>
      </w:pPr>
      <w:r w:rsidRPr="00047663">
        <w:rPr>
          <w:rtl/>
        </w:rPr>
        <w:t xml:space="preserve">توفير منصة عامة لتفعيل مشاركة الطلاب في الأنشطة وتطوير مجموعة واسعة من المهارات الجديدة وذات الصلة. </w:t>
      </w:r>
    </w:p>
    <w:p w14:paraId="51122289" w14:textId="77777777" w:rsidR="00047663" w:rsidRPr="00047663" w:rsidRDefault="00047663" w:rsidP="00047663">
      <w:pPr>
        <w:pStyle w:val="a6"/>
        <w:numPr>
          <w:ilvl w:val="0"/>
          <w:numId w:val="5"/>
        </w:numPr>
        <w:ind w:left="1080" w:hanging="720"/>
        <w:rPr>
          <w:rtl/>
        </w:rPr>
      </w:pPr>
      <w:r w:rsidRPr="00047663">
        <w:rPr>
          <w:rtl/>
        </w:rPr>
        <w:t>توجيه بعض برامج النشاط للمعلمين وأولياء الأمور والمجتمع المحلي، وتعزيز العلاقات الإيجابية بين المدرسة والأسرة والمجتمع باعتبارها مؤسسات تربوية تؤثر في الطالب.</w:t>
      </w:r>
    </w:p>
    <w:p w14:paraId="3FC3D310" w14:textId="77777777" w:rsidR="00047663" w:rsidRPr="00047663" w:rsidRDefault="00047663" w:rsidP="00047663">
      <w:pPr>
        <w:pStyle w:val="a6"/>
        <w:numPr>
          <w:ilvl w:val="0"/>
          <w:numId w:val="5"/>
        </w:numPr>
        <w:ind w:left="1080" w:hanging="720"/>
        <w:rPr>
          <w:rtl/>
        </w:rPr>
      </w:pPr>
      <w:r w:rsidRPr="00047663">
        <w:rPr>
          <w:rtl/>
        </w:rPr>
        <w:t>إعداد تقرير يتضمن تفاصيل الأنشطة، والإنجازات والمعوقات أثناء تنفيذ المهام المعينة (أو المطلوبة)، والرفع به لوكيل الشؤون التعليمية.</w:t>
      </w:r>
    </w:p>
    <w:p w14:paraId="5684D8DD" w14:textId="77777777" w:rsidR="00047663" w:rsidRDefault="00047663" w:rsidP="00047663">
      <w:pPr>
        <w:pStyle w:val="a6"/>
        <w:numPr>
          <w:ilvl w:val="0"/>
          <w:numId w:val="5"/>
        </w:numPr>
        <w:ind w:left="1080" w:hanging="720"/>
      </w:pPr>
      <w:r w:rsidRPr="00047663">
        <w:rPr>
          <w:rtl/>
        </w:rPr>
        <w:t>التأكد من تطبيق الاشتراطات النظامية والأمنية قبل تنفيذ برامج النشاط الصفية وغير الصفية.</w:t>
      </w:r>
    </w:p>
    <w:p w14:paraId="02EF4605" w14:textId="77777777" w:rsidR="00344563" w:rsidRDefault="00344563" w:rsidP="00344563">
      <w:pPr>
        <w:pStyle w:val="a6"/>
        <w:ind w:left="1080"/>
      </w:pPr>
    </w:p>
    <w:p w14:paraId="41807E23" w14:textId="77777777" w:rsidR="00047663" w:rsidRDefault="00047663" w:rsidP="00047663">
      <w:pPr>
        <w:rPr>
          <w:rtl/>
        </w:rPr>
      </w:pPr>
    </w:p>
    <w:p w14:paraId="7973D51C" w14:textId="77777777" w:rsidR="00047663" w:rsidRDefault="00047663" w:rsidP="00047663">
      <w:pPr>
        <w:rPr>
          <w:rtl/>
        </w:rPr>
      </w:pPr>
    </w:p>
    <w:p w14:paraId="6BC38F8D" w14:textId="77777777" w:rsidR="00047663" w:rsidRDefault="00047663" w:rsidP="00047663">
      <w:pPr>
        <w:rPr>
          <w:rtl/>
        </w:rPr>
      </w:pPr>
    </w:p>
    <w:p w14:paraId="32CA0AE7" w14:textId="77777777" w:rsidR="00047663" w:rsidRPr="00047663" w:rsidRDefault="00047663" w:rsidP="00047663">
      <w:pPr>
        <w:rPr>
          <w:rtl/>
        </w:rPr>
      </w:pPr>
    </w:p>
    <w:p w14:paraId="0C110202" w14:textId="1313CEAD" w:rsidR="00047663" w:rsidRPr="00047663" w:rsidRDefault="00047663" w:rsidP="00047663">
      <w:pPr>
        <w:pStyle w:val="a6"/>
        <w:numPr>
          <w:ilvl w:val="0"/>
          <w:numId w:val="5"/>
        </w:numPr>
        <w:ind w:left="1080" w:hanging="720"/>
        <w:rPr>
          <w:rtl/>
        </w:rPr>
      </w:pPr>
      <w:r w:rsidRPr="00047663">
        <w:rPr>
          <w:rtl/>
        </w:rPr>
        <w:t>تقديم الدعم للمتميزين في برامج النشاط من المعلمين وأولياء الأمور والطلاب والرفع للجنة الإدارية / وكيل المدرسة لشؤون الطلاب ليتم تكريمهم من قبل مدير المدرسة</w:t>
      </w:r>
      <w:r w:rsidR="00344563">
        <w:rPr>
          <w:rtl/>
        </w:rPr>
        <w:t>.</w:t>
      </w:r>
    </w:p>
    <w:p w14:paraId="0386C226" w14:textId="77777777" w:rsidR="00047663" w:rsidRPr="00047663" w:rsidRDefault="00047663" w:rsidP="00047663">
      <w:pPr>
        <w:pStyle w:val="a6"/>
        <w:numPr>
          <w:ilvl w:val="0"/>
          <w:numId w:val="5"/>
        </w:numPr>
        <w:ind w:left="1080" w:hanging="720"/>
        <w:rPr>
          <w:rtl/>
        </w:rPr>
      </w:pPr>
      <w:r w:rsidRPr="00047663">
        <w:rPr>
          <w:rtl/>
        </w:rPr>
        <w:t>العمل بشكل وثيق مع المعلمين ودعمهم في تنفيذ الأنشطة اللاصفية.</w:t>
      </w:r>
    </w:p>
    <w:p w14:paraId="63D2E0DA" w14:textId="4D155937" w:rsidR="00047663" w:rsidRPr="00047663" w:rsidRDefault="00047663" w:rsidP="00047663">
      <w:pPr>
        <w:pStyle w:val="a6"/>
        <w:numPr>
          <w:ilvl w:val="0"/>
          <w:numId w:val="5"/>
        </w:numPr>
        <w:ind w:left="1080" w:hanging="720"/>
      </w:pPr>
      <w:r w:rsidRPr="00047663">
        <w:rPr>
          <w:rtl/>
        </w:rPr>
        <w:t>تنسيق جميع الأنشطة اللاصفية في المدرسة</w:t>
      </w:r>
      <w:r w:rsidR="00344563">
        <w:rPr>
          <w:rtl/>
        </w:rPr>
        <w:t>،</w:t>
      </w:r>
      <w:r w:rsidRPr="00047663">
        <w:rPr>
          <w:rtl/>
        </w:rPr>
        <w:t xml:space="preserve"> وتوفير أساسياتها ذات الصلة، ومرافق التدريب والتوجيه لضمان إعطاء فرص متكافئة للطلبة حسب الميول والقدرات</w:t>
      </w:r>
    </w:p>
    <w:p w14:paraId="2C08FC1D" w14:textId="77777777" w:rsidR="00047663" w:rsidRPr="00047663" w:rsidRDefault="00047663" w:rsidP="00047663">
      <w:pPr>
        <w:pStyle w:val="a6"/>
        <w:numPr>
          <w:ilvl w:val="0"/>
          <w:numId w:val="5"/>
        </w:numPr>
        <w:ind w:left="1080" w:hanging="720"/>
        <w:rPr>
          <w:rtl/>
        </w:rPr>
      </w:pPr>
      <w:r w:rsidRPr="00047663">
        <w:rPr>
          <w:rtl/>
        </w:rPr>
        <w:t>توجيه تنظيم الاحداث المدرسية للأنشطة والبطولات  من أجل رفع مستوى المشاركة والاهتمام بالأنشطة بين الطلاب.</w:t>
      </w:r>
    </w:p>
    <w:p w14:paraId="6FBCB41B" w14:textId="77777777" w:rsidR="00047663" w:rsidRPr="00047663" w:rsidRDefault="00047663" w:rsidP="00047663">
      <w:pPr>
        <w:pStyle w:val="a6"/>
        <w:numPr>
          <w:ilvl w:val="0"/>
          <w:numId w:val="5"/>
        </w:numPr>
        <w:ind w:left="1080" w:hanging="720"/>
      </w:pPr>
      <w:r w:rsidRPr="00047663">
        <w:rPr>
          <w:rtl/>
        </w:rPr>
        <w:t xml:space="preserve"> التواصل مع المدارس الأخرى في المنطقة عبر طرق التواصل المعتمدة للمشاركة في الأحداث الرياضية المدرسية. بعد موافقة مدير المدرسة</w:t>
      </w:r>
    </w:p>
    <w:p w14:paraId="35566C44" w14:textId="41199896" w:rsidR="00047663" w:rsidRPr="00047663" w:rsidRDefault="00047663" w:rsidP="00047663">
      <w:pPr>
        <w:pStyle w:val="a6"/>
        <w:numPr>
          <w:ilvl w:val="0"/>
          <w:numId w:val="5"/>
        </w:numPr>
        <w:ind w:left="1080" w:hanging="720"/>
        <w:rPr>
          <w:rtl/>
        </w:rPr>
      </w:pPr>
      <w:r w:rsidRPr="00047663">
        <w:rPr>
          <w:rtl/>
        </w:rPr>
        <w:t xml:space="preserve">القيام بأعمال المناوبة والإشراف اليومي على الطلاب بداية الدوام الرسمي قبل الاصطفاف الصباحي وبعد نهايته وشغل حصص </w:t>
      </w:r>
      <w:r w:rsidRPr="00047663">
        <w:rPr>
          <w:rFonts w:hint="cs"/>
          <w:rtl/>
        </w:rPr>
        <w:t>الانتظار</w:t>
      </w:r>
      <w:r w:rsidRPr="00047663">
        <w:rPr>
          <w:rtl/>
        </w:rPr>
        <w:t xml:space="preserve"> وفق الجدول المعد من قبل اللجنة الإدارية والمعتمد من مدير المدرسة</w:t>
      </w:r>
      <w:r w:rsidR="00344563">
        <w:rPr>
          <w:rtl/>
        </w:rPr>
        <w:t>،</w:t>
      </w:r>
      <w:r w:rsidRPr="00047663">
        <w:rPr>
          <w:rtl/>
        </w:rPr>
        <w:t xml:space="preserve"> و بما لا يزيد في مجموعة الأسبوعي مع ساعات الدوام الرسمي عن ۳۵ ساعة في الأسبوع.</w:t>
      </w:r>
    </w:p>
    <w:p w14:paraId="4F843B4D" w14:textId="77777777" w:rsidR="00047663" w:rsidRPr="00047663" w:rsidRDefault="00047663" w:rsidP="00047663">
      <w:pPr>
        <w:pStyle w:val="a6"/>
        <w:numPr>
          <w:ilvl w:val="0"/>
          <w:numId w:val="5"/>
        </w:numPr>
        <w:ind w:left="1080" w:hanging="720"/>
        <w:rPr>
          <w:rtl/>
        </w:rPr>
      </w:pPr>
      <w:r w:rsidRPr="00047663">
        <w:rPr>
          <w:rtl/>
        </w:rPr>
        <w:t>متابعة وتقييم كافة البرامج بدقة والحرص على عدم احتوائها على ما يخالف التعليمات، توثيق العلاقات الإيجابية بين المدرسة والأسرة والمجتمع باعتبارها مؤسسات تربوية تعنى بالطالب</w:t>
      </w:r>
    </w:p>
    <w:p w14:paraId="1EE3E792" w14:textId="77777777" w:rsidR="00047663" w:rsidRPr="00047663" w:rsidRDefault="00047663" w:rsidP="00047663">
      <w:pPr>
        <w:pStyle w:val="a6"/>
        <w:numPr>
          <w:ilvl w:val="0"/>
          <w:numId w:val="5"/>
        </w:numPr>
        <w:ind w:left="1080" w:hanging="720"/>
        <w:rPr>
          <w:rtl/>
        </w:rPr>
      </w:pPr>
      <w:r w:rsidRPr="00047663">
        <w:rPr>
          <w:rtl/>
        </w:rPr>
        <w:t>تفعيل دليل الشراكات الأسرية وفق الدليل المنظم لذلك.</w:t>
      </w:r>
    </w:p>
    <w:p w14:paraId="2837836A" w14:textId="77777777" w:rsidR="00047663" w:rsidRPr="00047663" w:rsidRDefault="00047663" w:rsidP="00047663">
      <w:pPr>
        <w:pStyle w:val="a6"/>
        <w:numPr>
          <w:ilvl w:val="0"/>
          <w:numId w:val="5"/>
        </w:numPr>
        <w:ind w:left="1080" w:hanging="720"/>
        <w:rPr>
          <w:rtl/>
        </w:rPr>
      </w:pPr>
      <w:r w:rsidRPr="00047663">
        <w:rPr>
          <w:rtl/>
        </w:rPr>
        <w:t xml:space="preserve"> تأصيل حب التطوع في نفوس الطلاب، وابتكار مجالات ونشاطات تطوعية لخدمة المجتمع.</w:t>
      </w:r>
    </w:p>
    <w:p w14:paraId="74B935E6" w14:textId="77777777" w:rsidR="00047663" w:rsidRPr="00047663" w:rsidRDefault="00047663" w:rsidP="00047663">
      <w:pPr>
        <w:pStyle w:val="a6"/>
        <w:numPr>
          <w:ilvl w:val="0"/>
          <w:numId w:val="5"/>
        </w:numPr>
        <w:ind w:left="1080" w:hanging="720"/>
      </w:pPr>
      <w:r w:rsidRPr="00047663">
        <w:rPr>
          <w:rtl/>
        </w:rPr>
        <w:t xml:space="preserve">العمل على </w:t>
      </w:r>
      <w:r w:rsidRPr="00047663">
        <w:rPr>
          <w:rFonts w:hint="cs"/>
          <w:rtl/>
        </w:rPr>
        <w:t>تأهيل</w:t>
      </w:r>
      <w:r w:rsidRPr="00047663">
        <w:rPr>
          <w:rtl/>
        </w:rPr>
        <w:t xml:space="preserve"> الطالب للمسابقات والمشاركات الوطنية والإقليمية والدولية </w:t>
      </w:r>
      <w:r w:rsidRPr="00047663">
        <w:rPr>
          <w:rFonts w:hint="cs"/>
          <w:rtl/>
        </w:rPr>
        <w:t>والاستعانة</w:t>
      </w:r>
      <w:r w:rsidRPr="00047663">
        <w:rPr>
          <w:rtl/>
        </w:rPr>
        <w:t xml:space="preserve"> بالجهات ذات الاختصاص للمساعدة في ذلك</w:t>
      </w:r>
    </w:p>
    <w:p w14:paraId="0055A1D5" w14:textId="77777777" w:rsidR="00047663" w:rsidRPr="00047663" w:rsidRDefault="00047663" w:rsidP="00047663">
      <w:pPr>
        <w:pStyle w:val="a6"/>
        <w:numPr>
          <w:ilvl w:val="0"/>
          <w:numId w:val="5"/>
        </w:numPr>
        <w:ind w:left="1080" w:hanging="720"/>
      </w:pPr>
      <w:r w:rsidRPr="00047663">
        <w:rPr>
          <w:rtl/>
        </w:rPr>
        <w:t xml:space="preserve">  القيام بأي مهام أخرى يكلف بها تتناسب مع مهامه / مؤهلاته</w:t>
      </w:r>
    </w:p>
    <w:p w14:paraId="2618FB8B" w14:textId="5BD3E6F3" w:rsidR="00047663" w:rsidRDefault="00047663" w:rsidP="00344563">
      <w:pPr>
        <w:tabs>
          <w:tab w:val="left" w:pos="2845"/>
        </w:tabs>
        <w:rPr>
          <w:rtl/>
        </w:rPr>
      </w:pPr>
    </w:p>
    <w:p w14:paraId="2776C19D" w14:textId="77777777" w:rsidR="00047663" w:rsidRDefault="00047663" w:rsidP="00047663">
      <w:pPr>
        <w:rPr>
          <w:rtl/>
        </w:rPr>
      </w:pPr>
    </w:p>
    <w:p w14:paraId="11EE6DC5" w14:textId="77777777" w:rsidR="00047663" w:rsidRDefault="00047663" w:rsidP="00047663">
      <w:pPr>
        <w:rPr>
          <w:rtl/>
        </w:rPr>
      </w:pPr>
    </w:p>
    <w:p w14:paraId="02F5C7DB" w14:textId="77777777" w:rsidR="00047663" w:rsidRDefault="00047663" w:rsidP="00047663">
      <w:pPr>
        <w:rPr>
          <w:rtl/>
        </w:rPr>
      </w:pPr>
    </w:p>
    <w:p w14:paraId="2A00D342" w14:textId="77777777" w:rsidR="00047663" w:rsidRDefault="00047663" w:rsidP="00047663">
      <w:pPr>
        <w:rPr>
          <w:rtl/>
        </w:rPr>
      </w:pPr>
    </w:p>
    <w:p w14:paraId="7CB55561" w14:textId="77777777" w:rsidR="00047663" w:rsidRDefault="00047663" w:rsidP="00047663">
      <w:pPr>
        <w:rPr>
          <w:rtl/>
        </w:rPr>
      </w:pPr>
    </w:p>
    <w:p w14:paraId="5399693E" w14:textId="77777777" w:rsidR="00047663" w:rsidRDefault="00047663" w:rsidP="00047663">
      <w:pPr>
        <w:rPr>
          <w:rtl/>
        </w:rPr>
      </w:pPr>
    </w:p>
    <w:p w14:paraId="3F6744DE" w14:textId="77777777" w:rsidR="00047663" w:rsidRDefault="00047663" w:rsidP="00047663">
      <w:pPr>
        <w:rPr>
          <w:rtl/>
        </w:rPr>
      </w:pPr>
    </w:p>
    <w:p w14:paraId="77C9CE37" w14:textId="77777777" w:rsidR="00047663" w:rsidRDefault="00047663" w:rsidP="00047663">
      <w:pPr>
        <w:rPr>
          <w:rtl/>
        </w:rPr>
      </w:pPr>
    </w:p>
    <w:p w14:paraId="13F8FE75" w14:textId="77777777" w:rsidR="00047663" w:rsidRDefault="00047663" w:rsidP="00047663">
      <w:pPr>
        <w:rPr>
          <w:rtl/>
        </w:rPr>
      </w:pPr>
    </w:p>
    <w:p w14:paraId="52468653" w14:textId="77777777" w:rsidR="00047663" w:rsidRDefault="00047663" w:rsidP="00047663">
      <w:pPr>
        <w:rPr>
          <w:rtl/>
        </w:rPr>
      </w:pPr>
    </w:p>
    <w:p w14:paraId="769C045A" w14:textId="77777777" w:rsidR="00047663" w:rsidRDefault="00047663" w:rsidP="00047663">
      <w:pPr>
        <w:rPr>
          <w:rtl/>
        </w:rPr>
      </w:pPr>
    </w:p>
    <w:p w14:paraId="5A5FE79B" w14:textId="77777777" w:rsidR="00047663" w:rsidRDefault="00047663" w:rsidP="00047663">
      <w:pPr>
        <w:rPr>
          <w:rtl/>
        </w:rPr>
      </w:pPr>
    </w:p>
    <w:p w14:paraId="2C450957" w14:textId="77777777" w:rsidR="00047663" w:rsidRDefault="00047663" w:rsidP="00047663">
      <w:pPr>
        <w:rPr>
          <w:rtl/>
        </w:rPr>
      </w:pPr>
    </w:p>
    <w:p w14:paraId="6F8414E3" w14:textId="77777777" w:rsidR="00047663" w:rsidRDefault="00047663" w:rsidP="00047663">
      <w:pPr>
        <w:rPr>
          <w:rtl/>
        </w:rPr>
      </w:pPr>
    </w:p>
    <w:p w14:paraId="392230D7" w14:textId="77777777" w:rsidR="00047663" w:rsidRDefault="00047663" w:rsidP="00047663">
      <w:pPr>
        <w:rPr>
          <w:rtl/>
        </w:rPr>
      </w:pPr>
    </w:p>
    <w:p w14:paraId="6FB882FE" w14:textId="77777777" w:rsidR="00047663" w:rsidRDefault="00047663" w:rsidP="00047663">
      <w:pPr>
        <w:rPr>
          <w:rtl/>
        </w:rPr>
      </w:pPr>
    </w:p>
    <w:p w14:paraId="148630C7" w14:textId="031636B4" w:rsidR="00047663" w:rsidRDefault="00047663" w:rsidP="00047663">
      <w:pPr>
        <w:rPr>
          <w:rtl/>
        </w:rPr>
      </w:pPr>
      <w:r>
        <w:rPr>
          <w:rFonts w:hint="cs"/>
          <w:rtl/>
        </w:rPr>
        <w:t>اسم</w:t>
      </w:r>
      <w:r>
        <w:rPr>
          <w:rtl/>
        </w:rPr>
        <w:t xml:space="preserve"> </w:t>
      </w:r>
      <w:r>
        <w:rPr>
          <w:rFonts w:hint="cs"/>
          <w:rtl/>
        </w:rPr>
        <w:t>المكلف</w:t>
      </w:r>
      <w:r>
        <w:rPr>
          <w:rtl/>
        </w:rPr>
        <w:t>:</w:t>
      </w:r>
      <w:r w:rsidR="00344563">
        <w:rPr>
          <w:rtl/>
        </w:rPr>
        <w:t>.</w:t>
      </w:r>
      <w:r>
        <w:rPr>
          <w:rtl/>
        </w:rPr>
        <w:t xml:space="preserve">........................................................                                     </w:t>
      </w:r>
      <w:r>
        <w:rPr>
          <w:rFonts w:hint="cs"/>
          <w:rtl/>
        </w:rPr>
        <w:t>مدير</w:t>
      </w:r>
      <w:r>
        <w:rPr>
          <w:rtl/>
        </w:rPr>
        <w:t xml:space="preserve"> </w:t>
      </w:r>
      <w:r>
        <w:rPr>
          <w:rFonts w:hint="cs"/>
          <w:rtl/>
        </w:rPr>
        <w:t>المدرسة</w:t>
      </w:r>
      <w:r>
        <w:rPr>
          <w:rtl/>
        </w:rPr>
        <w:t xml:space="preserve">                                                                                  </w:t>
      </w:r>
    </w:p>
    <w:p w14:paraId="7B0A0859" w14:textId="4071FB51" w:rsidR="00047663" w:rsidRPr="009429FB" w:rsidRDefault="00047663" w:rsidP="00047663">
      <w:r>
        <w:rPr>
          <w:rtl/>
        </w:rPr>
        <w:t xml:space="preserve"> </w:t>
      </w:r>
      <w:r>
        <w:rPr>
          <w:rFonts w:hint="cs"/>
          <w:rtl/>
        </w:rPr>
        <w:t>التوقيـــــع</w:t>
      </w:r>
      <w:r>
        <w:rPr>
          <w:rtl/>
        </w:rPr>
        <w:t>:</w:t>
      </w:r>
      <w:r w:rsidR="00344563">
        <w:rPr>
          <w:rtl/>
        </w:rPr>
        <w:t>.</w:t>
      </w:r>
      <w:r>
        <w:rPr>
          <w:rtl/>
        </w:rPr>
        <w:t xml:space="preserve">............................................................ </w:t>
      </w:r>
      <w:r>
        <w:rPr>
          <w:rtl/>
        </w:rPr>
        <w:tab/>
        <w:t xml:space="preserve">                                                                                           </w:t>
      </w:r>
    </w:p>
    <w:sectPr w:rsidR="00047663" w:rsidRPr="009429FB" w:rsidSect="005657C7">
      <w:headerReference w:type="default" r:id="rId18"/>
      <w:footerReference w:type="default" r:id="rId19"/>
      <w:pgSz w:w="11906" w:h="16838"/>
      <w:pgMar w:top="1418" w:right="1418" w:bottom="1418" w:left="1418"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68356" w14:textId="77777777" w:rsidR="00A57920" w:rsidRDefault="00A57920" w:rsidP="00DF5CCD">
      <w:pPr>
        <w:spacing w:after="0" w:line="240" w:lineRule="auto"/>
      </w:pPr>
      <w:r>
        <w:separator/>
      </w:r>
    </w:p>
  </w:endnote>
  <w:endnote w:type="continuationSeparator" w:id="0">
    <w:p w14:paraId="3B380418" w14:textId="77777777" w:rsidR="00A57920" w:rsidRDefault="00A57920" w:rsidP="00DF5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23 for SKY Reg">
    <w:panose1 w:val="020B0604020202020204"/>
    <w:charset w:val="00"/>
    <w:family w:val="swiss"/>
    <w:pitch w:val="variable"/>
    <w:sig w:usb0="00002003" w:usb1="80000000" w:usb2="00000000" w:usb3="00000000" w:csb0="00000041" w:csb1="00000000"/>
  </w:font>
  <w:font w:name="Aptos Display">
    <w:charset w:val="00"/>
    <w:family w:val="swiss"/>
    <w:pitch w:val="variable"/>
    <w:sig w:usb0="20000287" w:usb1="00000003" w:usb2="00000000" w:usb3="00000000" w:csb0="0000019F" w:csb1="00000000"/>
  </w:font>
  <w:font w:name="Helvetica Neue W23 for SKY Bd">
    <w:panose1 w:val="020B0804020202020204"/>
    <w:charset w:val="00"/>
    <w:family w:val="swiss"/>
    <w:pitch w:val="variable"/>
    <w:sig w:usb0="00002003" w:usb1="80000000" w:usb2="00000000" w:usb3="00000000" w:csb0="00000041" w:csb1="00000000"/>
  </w:font>
  <w:font w:name="GE SS Two Medium">
    <w:panose1 w:val="020A0503020102020204"/>
    <w:charset w:val="B2"/>
    <w:family w:val="roman"/>
    <w:notTrueType/>
    <w:pitch w:val="variable"/>
    <w:sig w:usb0="80002003" w:usb1="80000100" w:usb2="00000028" w:usb3="00000000" w:csb0="00000040" w:csb1="00000000"/>
  </w:font>
  <w:font w:name="IBM Plex Sans Arabic SemiBold">
    <w:panose1 w:val="020B0703050203000203"/>
    <w:charset w:val="00"/>
    <w:family w:val="swiss"/>
    <w:pitch w:val="variable"/>
    <w:sig w:usb0="A0002063" w:usb1="D000003B" w:usb2="00000008" w:usb3="00000000" w:csb0="000001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23BA9" w14:textId="77777777" w:rsidR="00000000" w:rsidRDefault="0000000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129A" w14:textId="77777777" w:rsidR="00000000" w:rsidRPr="00903520" w:rsidRDefault="00000000" w:rsidP="00903520">
    <w:pPr>
      <w:pStyle w:val="a4"/>
      <w:rPr>
        <w:rtl/>
      </w:rPr>
    </w:pPr>
    <w:r>
      <w:rPr>
        <w:noProof/>
        <w:rtl/>
      </w:rPr>
      <mc:AlternateContent>
        <mc:Choice Requires="wps">
          <w:drawing>
            <wp:anchor distT="45720" distB="45720" distL="114300" distR="114300" simplePos="0" relativeHeight="251662336" behindDoc="0" locked="0" layoutInCell="1" allowOverlap="1" wp14:anchorId="5E01D4D6" wp14:editId="12946018">
              <wp:simplePos x="0" y="0"/>
              <wp:positionH relativeFrom="margin">
                <wp:posOffset>927100</wp:posOffset>
              </wp:positionH>
              <wp:positionV relativeFrom="paragraph">
                <wp:posOffset>464087</wp:posOffset>
              </wp:positionV>
              <wp:extent cx="4792345" cy="393065"/>
              <wp:effectExtent l="0" t="0" r="0" b="0"/>
              <wp:wrapSquare wrapText="bothSides"/>
              <wp:docPr id="2138136230"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792345" cy="393065"/>
                      </a:xfrm>
                      <a:prstGeom prst="rect">
                        <a:avLst/>
                      </a:prstGeom>
                      <a:noFill/>
                      <a:ln w="9525">
                        <a:noFill/>
                        <a:miter lim="800000"/>
                        <a:headEnd/>
                        <a:tailEnd/>
                      </a:ln>
                    </wps:spPr>
                    <wps:txbx>
                      <w:txbxContent>
                        <w:p w14:paraId="531F4D7C" w14:textId="77777777" w:rsidR="00000000" w:rsidRPr="00162B65" w:rsidRDefault="00000000" w:rsidP="00213D39">
                          <w:pPr>
                            <w:jc w:val="center"/>
                            <w:rPr>
                              <w:rFonts w:ascii="Helvetica Neue W23 for SKY Reg" w:hAnsi="Helvetica Neue W23 for SKY Reg"/>
                              <w:color w:val="FFFFFF" w:themeColor="background1"/>
                              <w:rtl/>
                            </w:rPr>
                          </w:pPr>
                          <w:r w:rsidRPr="00162B65">
                            <w:rPr>
                              <w:rFonts w:ascii="Helvetica Neue W23 for SKY Reg" w:hAnsi="Helvetica Neue W23 for SKY Reg" w:hint="cs"/>
                              <w:color w:val="FFFFFF" w:themeColor="background1"/>
                              <w:rtl/>
                            </w:rPr>
                            <w:t>خطة أعمال الموجه الطلابي للاختبارا</w:t>
                          </w:r>
                          <w:r w:rsidRPr="00162B65">
                            <w:rPr>
                              <w:rFonts w:ascii="Helvetica Neue W23 for SKY Reg" w:hAnsi="Helvetica Neue W23 for SKY Reg" w:hint="eastAsia"/>
                              <w:color w:val="FFFFFF" w:themeColor="background1"/>
                              <w:rtl/>
                            </w:rPr>
                            <w:t>ت</w:t>
                          </w:r>
                          <w:r w:rsidRPr="00162B65">
                            <w:rPr>
                              <w:rFonts w:ascii="Helvetica Neue W23 for SKY Reg" w:hAnsi="Helvetica Neue W23 for SKY Reg" w:hint="cs"/>
                              <w:color w:val="FFFFFF" w:themeColor="background1"/>
                              <w:rtl/>
                            </w:rPr>
                            <w:t xml:space="preserve"> النهائية</w:t>
                          </w:r>
                          <w:r w:rsidRPr="00162B65">
                            <w:rPr>
                              <w:rFonts w:ascii="Helvetica Neue W23 for SKY Reg" w:hAnsi="Helvetica Neue W23 for SKY Reg" w:hint="cs"/>
                              <w:color w:val="FFFFFF" w:themeColor="background1"/>
                              <w:rtl/>
                            </w:rPr>
                            <w:t xml:space="preserve"> للفصل الدراسي الثاني</w:t>
                          </w:r>
                          <w:r w:rsidRPr="00162B65">
                            <w:rPr>
                              <w:rFonts w:ascii="Helvetica Neue W23 for SKY Reg" w:hAnsi="Helvetica Neue W23 for SKY Reg"/>
                              <w:color w:val="FFFFFF" w:themeColor="background1"/>
                              <w:rtl/>
                            </w:rPr>
                            <w:t xml:space="preserve"> 1446هـ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01D4D6" id="_x0000_t202" coordsize="21600,21600" o:spt="202" path="m,l,21600r21600,l21600,xe">
              <v:stroke joinstyle="miter"/>
              <v:path gradientshapeok="t" o:connecttype="rect"/>
            </v:shapetype>
            <v:shape id="مربع نص 2" o:spid="_x0000_s1032" type="#_x0000_t202" style="position:absolute;left:0;text-align:left;margin-left:73pt;margin-top:36.55pt;width:377.35pt;height:30.95pt;flip:x;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" filled="f" stroked="f">
              <v:textbox>
                <w:txbxContent>
                  <w:p w14:paraId="531F4D7C" w14:textId="77777777" w:rsidR="00000000" w:rsidRPr="00162B65" w:rsidRDefault="00000000" w:rsidP="00213D39">
                    <w:pPr>
                      <w:jc w:val="center"/>
                      <w:rPr>
                        <w:rFonts w:ascii="Helvetica Neue W23 for SKY Reg" w:hAnsi="Helvetica Neue W23 for SKY Reg"/>
                        <w:color w:val="FFFFFF" w:themeColor="background1"/>
                        <w:rtl/>
                      </w:rPr>
                    </w:pPr>
                    <w:r w:rsidRPr="00162B65">
                      <w:rPr>
                        <w:rFonts w:ascii="Helvetica Neue W23 for SKY Reg" w:hAnsi="Helvetica Neue W23 for SKY Reg" w:hint="cs"/>
                        <w:color w:val="FFFFFF" w:themeColor="background1"/>
                        <w:rtl/>
                      </w:rPr>
                      <w:t>خطة أعمال الموجه الطلابي للاختبارا</w:t>
                    </w:r>
                    <w:r w:rsidRPr="00162B65">
                      <w:rPr>
                        <w:rFonts w:ascii="Helvetica Neue W23 for SKY Reg" w:hAnsi="Helvetica Neue W23 for SKY Reg" w:hint="eastAsia"/>
                        <w:color w:val="FFFFFF" w:themeColor="background1"/>
                        <w:rtl/>
                      </w:rPr>
                      <w:t>ت</w:t>
                    </w:r>
                    <w:r w:rsidRPr="00162B65">
                      <w:rPr>
                        <w:rFonts w:ascii="Helvetica Neue W23 for SKY Reg" w:hAnsi="Helvetica Neue W23 for SKY Reg" w:hint="cs"/>
                        <w:color w:val="FFFFFF" w:themeColor="background1"/>
                        <w:rtl/>
                      </w:rPr>
                      <w:t xml:space="preserve"> النهائية</w:t>
                    </w:r>
                    <w:r w:rsidRPr="00162B65">
                      <w:rPr>
                        <w:rFonts w:ascii="Helvetica Neue W23 for SKY Reg" w:hAnsi="Helvetica Neue W23 for SKY Reg" w:hint="cs"/>
                        <w:color w:val="FFFFFF" w:themeColor="background1"/>
                        <w:rtl/>
                      </w:rPr>
                      <w:t xml:space="preserve"> للفصل الدراسي الثاني</w:t>
                    </w:r>
                    <w:r w:rsidRPr="00162B65">
                      <w:rPr>
                        <w:rFonts w:ascii="Helvetica Neue W23 for SKY Reg" w:hAnsi="Helvetica Neue W23 for SKY Reg"/>
                        <w:color w:val="FFFFFF" w:themeColor="background1"/>
                        <w:rtl/>
                      </w:rPr>
                      <w:t xml:space="preserve"> 1446هـ</w:t>
                    </w:r>
                  </w:p>
                </w:txbxContent>
              </v:textbox>
              <w10:wrap type="square" anchorx="margin"/>
            </v:shape>
          </w:pict>
        </mc:Fallback>
      </mc:AlternateContent>
    </w:r>
    <w:r>
      <w:rPr>
        <w:noProof/>
      </w:rPr>
      <w:drawing>
        <wp:anchor distT="0" distB="0" distL="114300" distR="114300" simplePos="0" relativeHeight="251661312" behindDoc="0" locked="0" layoutInCell="1" allowOverlap="1" wp14:anchorId="77051B4E" wp14:editId="47E20886">
          <wp:simplePos x="0" y="0"/>
          <wp:positionH relativeFrom="column">
            <wp:posOffset>-659765</wp:posOffset>
          </wp:positionH>
          <wp:positionV relativeFrom="paragraph">
            <wp:posOffset>387985</wp:posOffset>
          </wp:positionV>
          <wp:extent cx="7755890" cy="552450"/>
          <wp:effectExtent l="0" t="0" r="0" b="0"/>
          <wp:wrapNone/>
          <wp:docPr id="9364465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72154" name="صورة 847072154"/>
                  <pic:cNvPicPr/>
                </pic:nvPicPr>
                <pic:blipFill>
                  <a:blip r:embed="rId1">
                    <a:extLst>
                      <a:ext uri="{28A0092B-C50C-407E-A947-70E740481C1C}">
                        <a14:useLocalDpi xmlns:a14="http://schemas.microsoft.com/office/drawing/2010/main" val="0"/>
                      </a:ext>
                    </a:extLst>
                  </a:blip>
                  <a:stretch>
                    <a:fillRect/>
                  </a:stretch>
                </pic:blipFill>
                <pic:spPr>
                  <a:xfrm>
                    <a:off x="0" y="0"/>
                    <a:ext cx="7755890" cy="5524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1072" behindDoc="0" locked="0" layoutInCell="1" allowOverlap="1" wp14:anchorId="38704C47" wp14:editId="7ED41397">
              <wp:simplePos x="0" y="0"/>
              <wp:positionH relativeFrom="column">
                <wp:posOffset>-708025</wp:posOffset>
              </wp:positionH>
              <wp:positionV relativeFrom="paragraph">
                <wp:posOffset>229235</wp:posOffset>
              </wp:positionV>
              <wp:extent cx="6819900" cy="577850"/>
              <wp:effectExtent l="0" t="0" r="19050" b="12700"/>
              <wp:wrapNone/>
              <wp:docPr id="2138136231" name="مستطيل: زوايا مستديرة 10"/>
              <wp:cNvGraphicFramePr/>
              <a:graphic xmlns:a="http://schemas.openxmlformats.org/drawingml/2006/main">
                <a:graphicData uri="http://schemas.microsoft.com/office/word/2010/wordprocessingShape">
                  <wps:wsp>
                    <wps:cNvSpPr/>
                    <wps:spPr>
                      <a:xfrm>
                        <a:off x="0" y="0"/>
                        <a:ext cx="6819900" cy="577850"/>
                      </a:xfrm>
                      <a:prstGeom prst="roundRect">
                        <a:avLst>
                          <a:gd name="adj" fmla="val 50000"/>
                        </a:avLst>
                      </a:prstGeom>
                      <a:solidFill>
                        <a:schemeClr val="bg1"/>
                      </a:solidFill>
                      <a:ln>
                        <a:solidFill>
                          <a:srgbClr val="3D7EB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F4889DB" id="مستطيل: زوايا مستديرة 10" o:spid="_x0000_s1026" style="position:absolute;left:0;text-align:left;margin-left:-55.75pt;margin-top:18.05pt;width:537pt;height:45.5pt;z-index:2516869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" fillcolor="white [3212]" strokecolor="#3d7eb9" strokeweight="1pt">
              <v:stroke joinstyle="miter"/>
            </v:round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BBAB" w14:textId="77777777" w:rsidR="00000000" w:rsidRDefault="00000000">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DAC5" w14:textId="0EC0651B" w:rsidR="00344563" w:rsidRDefault="00344563" w:rsidP="0037391F">
    <w:pPr>
      <w:pStyle w:val="ab"/>
      <w:rPr>
        <w:rtl/>
      </w:rPr>
    </w:pPr>
    <w:r>
      <w:rPr>
        <w:noProof/>
      </w:rPr>
      <mc:AlternateContent>
        <mc:Choice Requires="wps">
          <w:drawing>
            <wp:anchor distT="0" distB="0" distL="114300" distR="114300" simplePos="0" relativeHeight="251658240" behindDoc="0" locked="0" layoutInCell="1" allowOverlap="1" wp14:anchorId="046D90E4" wp14:editId="1135ACF5">
              <wp:simplePos x="0" y="0"/>
              <wp:positionH relativeFrom="column">
                <wp:posOffset>-1029335</wp:posOffset>
              </wp:positionH>
              <wp:positionV relativeFrom="paragraph">
                <wp:posOffset>345440</wp:posOffset>
              </wp:positionV>
              <wp:extent cx="6819900" cy="577850"/>
              <wp:effectExtent l="0" t="0" r="19050" b="12700"/>
              <wp:wrapNone/>
              <wp:docPr id="337932352" name="مستطيل: زوايا مستديرة 10"/>
              <wp:cNvGraphicFramePr/>
              <a:graphic xmlns:a="http://schemas.openxmlformats.org/drawingml/2006/main">
                <a:graphicData uri="http://schemas.microsoft.com/office/word/2010/wordprocessingShape">
                  <wps:wsp>
                    <wps:cNvSpPr/>
                    <wps:spPr>
                      <a:xfrm>
                        <a:off x="0" y="0"/>
                        <a:ext cx="6819900" cy="577850"/>
                      </a:xfrm>
                      <a:prstGeom prst="roundRect">
                        <a:avLst>
                          <a:gd name="adj" fmla="val 50000"/>
                        </a:avLst>
                      </a:prstGeom>
                      <a:solidFill>
                        <a:schemeClr val="bg1"/>
                      </a:solidFill>
                      <a:ln>
                        <a:solidFill>
                          <a:srgbClr val="3D7EB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40FE49D" id="مستطيل: زوايا مستديرة 10" o:spid="_x0000_s1026" style="position:absolute;left:0;text-align:left;margin-left:-81.05pt;margin-top:27.2pt;width:537pt;height:4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" fillcolor="white [3212]" strokecolor="#3d7eb9" strokeweight="1.5pt">
              <v:stroke joinstyle="miter"/>
            </v:roundrect>
          </w:pict>
        </mc:Fallback>
      </mc:AlternateContent>
    </w:r>
  </w:p>
  <w:p w14:paraId="0A80A604" w14:textId="68F0A1EA" w:rsidR="00344563" w:rsidRDefault="00344563">
    <w:pPr>
      <w:pStyle w:val="ab"/>
    </w:pPr>
    <w:r>
      <w:rPr>
        <w:noProof/>
      </w:rPr>
      <w:drawing>
        <wp:anchor distT="0" distB="0" distL="114300" distR="114300" simplePos="0" relativeHeight="251659264" behindDoc="0" locked="0" layoutInCell="1" allowOverlap="1" wp14:anchorId="3FFB7A64" wp14:editId="3B0F9483">
          <wp:simplePos x="0" y="0"/>
          <wp:positionH relativeFrom="margin">
            <wp:posOffset>-998220</wp:posOffset>
          </wp:positionH>
          <wp:positionV relativeFrom="paragraph">
            <wp:posOffset>251460</wp:posOffset>
          </wp:positionV>
          <wp:extent cx="7755890" cy="552450"/>
          <wp:effectExtent l="0" t="0" r="0" b="0"/>
          <wp:wrapNone/>
          <wp:docPr id="213189360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72154" name="صورة 847072154"/>
                  <pic:cNvPicPr/>
                </pic:nvPicPr>
                <pic:blipFill>
                  <a:blip r:embed="rId1">
                    <a:extLst>
                      <a:ext uri="{28A0092B-C50C-407E-A947-70E740481C1C}">
                        <a14:useLocalDpi xmlns:a14="http://schemas.microsoft.com/office/drawing/2010/main" val="0"/>
                      </a:ext>
                    </a:extLst>
                  </a:blip>
                  <a:stretch>
                    <a:fillRect/>
                  </a:stretch>
                </pic:blipFill>
                <pic:spPr>
                  <a:xfrm>
                    <a:off x="0" y="0"/>
                    <a:ext cx="7755890" cy="552450"/>
                  </a:xfrm>
                  <a:prstGeom prst="rect">
                    <a:avLst/>
                  </a:prstGeom>
                </pic:spPr>
              </pic:pic>
            </a:graphicData>
          </a:graphic>
          <wp14:sizeRelH relativeFrom="page">
            <wp14:pctWidth>0</wp14:pctWidth>
          </wp14:sizeRelH>
          <wp14:sizeRelV relativeFrom="page">
            <wp14:pctHeight>0</wp14:pctHeight>
          </wp14:sizeRelV>
        </wp:anchor>
      </w:drawing>
    </w:r>
  </w:p>
  <w:p w14:paraId="53BD9542" w14:textId="7280727C" w:rsidR="005657C7" w:rsidRDefault="00344563">
    <w:pPr>
      <w:pStyle w:val="ab"/>
    </w:pPr>
    <w:r>
      <w:rPr>
        <w:noProof/>
        <w:rtl/>
      </w:rPr>
      <mc:AlternateContent>
        <mc:Choice Requires="wps">
          <w:drawing>
            <wp:anchor distT="45720" distB="45720" distL="114300" distR="114300" simplePos="0" relativeHeight="251660288" behindDoc="0" locked="0" layoutInCell="1" allowOverlap="1" wp14:anchorId="03B7B16F" wp14:editId="538C301B">
              <wp:simplePos x="0" y="0"/>
              <wp:positionH relativeFrom="margin">
                <wp:align>center</wp:align>
              </wp:positionH>
              <wp:positionV relativeFrom="paragraph">
                <wp:posOffset>147955</wp:posOffset>
              </wp:positionV>
              <wp:extent cx="4432300" cy="476250"/>
              <wp:effectExtent l="0" t="0" r="0" b="0"/>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32300" cy="476250"/>
                      </a:xfrm>
                      <a:prstGeom prst="rect">
                        <a:avLst/>
                      </a:prstGeom>
                      <a:noFill/>
                      <a:ln w="9525">
                        <a:noFill/>
                        <a:miter lim="800000"/>
                        <a:headEnd/>
                        <a:tailEnd/>
                      </a:ln>
                    </wps:spPr>
                    <wps:txbx>
                      <w:txbxContent>
                        <w:p w14:paraId="4B2BC16A" w14:textId="6C58BF6D" w:rsidR="00344563" w:rsidRPr="00290A60" w:rsidRDefault="00344563" w:rsidP="0037391F">
                          <w:pPr>
                            <w:jc w:val="center"/>
                            <w:rPr>
                              <w:rFonts w:ascii="Helvetica Neue W23 for SKY Reg" w:hAnsi="Helvetica Neue W23 for SKY Reg"/>
                              <w:b/>
                              <w:bCs/>
                              <w:color w:val="FFFFFF" w:themeColor="background1"/>
                              <w:sz w:val="24"/>
                              <w:szCs w:val="28"/>
                              <w:rtl/>
                            </w:rPr>
                          </w:pPr>
                          <w:r>
                            <w:rPr>
                              <w:rFonts w:ascii="Helvetica Neue W23 for SKY Reg" w:hAnsi="Helvetica Neue W23 for SKY Reg" w:hint="cs"/>
                              <w:b/>
                              <w:bCs/>
                              <w:color w:val="FFFFFF" w:themeColor="background1"/>
                              <w:sz w:val="24"/>
                              <w:szCs w:val="28"/>
                              <w:rtl/>
                            </w:rPr>
                            <w:t>تكليف رائد النشاط</w:t>
                          </w:r>
                          <w:r w:rsidRPr="00290A60">
                            <w:rPr>
                              <w:rFonts w:ascii="Helvetica Neue W23 for SKY Reg" w:hAnsi="Helvetica Neue W23 for SKY Reg"/>
                              <w:b/>
                              <w:bCs/>
                              <w:color w:val="FFFFFF" w:themeColor="background1"/>
                              <w:sz w:val="24"/>
                              <w:szCs w:val="28"/>
                              <w:rtl/>
                            </w:rPr>
                            <w:t xml:space="preserve"> </w:t>
                          </w:r>
                          <w:r w:rsidRPr="00290A60">
                            <w:rPr>
                              <w:rFonts w:ascii="Helvetica Neue W23 for SKY Reg" w:hAnsi="Helvetica Neue W23 for SKY Reg" w:hint="cs"/>
                              <w:b/>
                              <w:bCs/>
                              <w:color w:val="FFFFFF" w:themeColor="background1"/>
                              <w:sz w:val="24"/>
                              <w:szCs w:val="28"/>
                              <w:rtl/>
                            </w:rPr>
                            <w:t xml:space="preserve">للعام </w:t>
                          </w:r>
                          <w:r>
                            <w:rPr>
                              <w:rFonts w:ascii="Helvetica Neue W23 for SKY Reg" w:hAnsi="Helvetica Neue W23 for SKY Reg" w:hint="cs"/>
                              <w:b/>
                              <w:bCs/>
                              <w:color w:val="FFFFFF" w:themeColor="background1"/>
                              <w:sz w:val="24"/>
                              <w:szCs w:val="28"/>
                              <w:rtl/>
                            </w:rPr>
                            <w:t xml:space="preserve"> </w:t>
                          </w:r>
                          <w:r w:rsidRPr="00290A60">
                            <w:rPr>
                              <w:rFonts w:ascii="Helvetica Neue W23 for SKY Reg" w:hAnsi="Helvetica Neue W23 for SKY Reg" w:hint="cs"/>
                              <w:b/>
                              <w:bCs/>
                              <w:color w:val="FFFFFF" w:themeColor="background1"/>
                              <w:sz w:val="24"/>
                              <w:szCs w:val="28"/>
                              <w:rtl/>
                            </w:rPr>
                            <w:t xml:space="preserve">1448 هـ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B7B16F" id="_x0000_t202" coordsize="21600,21600" o:spt="202" path="m,l,21600r21600,l21600,xe">
              <v:stroke joinstyle="miter"/>
              <v:path gradientshapeok="t" o:connecttype="rect"/>
            </v:shapetype>
            <v:shape id="_x0000_s1036" type="#_x0000_t202" style="position:absolute;left:0;text-align:left;margin-left:0;margin-top:11.65pt;width:349pt;height:37.5pt;flip:x;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" filled="f" stroked="f">
              <v:textbox>
                <w:txbxContent>
                  <w:p w14:paraId="4B2BC16A" w14:textId="6C58BF6D" w:rsidR="00344563" w:rsidRPr="00290A60" w:rsidRDefault="00344563" w:rsidP="0037391F">
                    <w:pPr>
                      <w:jc w:val="center"/>
                      <w:rPr>
                        <w:rFonts w:ascii="Helvetica Neue W23 for SKY Reg" w:hAnsi="Helvetica Neue W23 for SKY Reg"/>
                        <w:b/>
                        <w:bCs/>
                        <w:color w:val="FFFFFF" w:themeColor="background1"/>
                        <w:sz w:val="24"/>
                        <w:szCs w:val="28"/>
                        <w:rtl/>
                      </w:rPr>
                    </w:pPr>
                    <w:r>
                      <w:rPr>
                        <w:rFonts w:ascii="Helvetica Neue W23 for SKY Reg" w:hAnsi="Helvetica Neue W23 for SKY Reg" w:hint="cs"/>
                        <w:b/>
                        <w:bCs/>
                        <w:color w:val="FFFFFF" w:themeColor="background1"/>
                        <w:sz w:val="24"/>
                        <w:szCs w:val="28"/>
                        <w:rtl/>
                      </w:rPr>
                      <w:t>تكليف رائد النشاط</w:t>
                    </w:r>
                    <w:r w:rsidRPr="00290A60">
                      <w:rPr>
                        <w:rFonts w:ascii="Helvetica Neue W23 for SKY Reg" w:hAnsi="Helvetica Neue W23 for SKY Reg"/>
                        <w:b/>
                        <w:bCs/>
                        <w:color w:val="FFFFFF" w:themeColor="background1"/>
                        <w:sz w:val="24"/>
                        <w:szCs w:val="28"/>
                        <w:rtl/>
                      </w:rPr>
                      <w:t xml:space="preserve"> </w:t>
                    </w:r>
                    <w:r w:rsidRPr="00290A60">
                      <w:rPr>
                        <w:rFonts w:ascii="Helvetica Neue W23 for SKY Reg" w:hAnsi="Helvetica Neue W23 for SKY Reg" w:hint="cs"/>
                        <w:b/>
                        <w:bCs/>
                        <w:color w:val="FFFFFF" w:themeColor="background1"/>
                        <w:sz w:val="24"/>
                        <w:szCs w:val="28"/>
                        <w:rtl/>
                      </w:rPr>
                      <w:t xml:space="preserve">للعام </w:t>
                    </w:r>
                    <w:r>
                      <w:rPr>
                        <w:rFonts w:ascii="Helvetica Neue W23 for SKY Reg" w:hAnsi="Helvetica Neue W23 for SKY Reg" w:hint="cs"/>
                        <w:b/>
                        <w:bCs/>
                        <w:color w:val="FFFFFF" w:themeColor="background1"/>
                        <w:sz w:val="24"/>
                        <w:szCs w:val="28"/>
                        <w:rtl/>
                      </w:rPr>
                      <w:t xml:space="preserve"> </w:t>
                    </w:r>
                    <w:r w:rsidRPr="00290A60">
                      <w:rPr>
                        <w:rFonts w:ascii="Helvetica Neue W23 for SKY Reg" w:hAnsi="Helvetica Neue W23 for SKY Reg" w:hint="cs"/>
                        <w:b/>
                        <w:bCs/>
                        <w:color w:val="FFFFFF" w:themeColor="background1"/>
                        <w:sz w:val="24"/>
                        <w:szCs w:val="28"/>
                        <w:rtl/>
                      </w:rPr>
                      <w:t xml:space="preserve">1448 هـ </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7E841" w14:textId="77777777" w:rsidR="00A57920" w:rsidRDefault="00A57920" w:rsidP="00DF5CCD">
      <w:pPr>
        <w:spacing w:after="0" w:line="240" w:lineRule="auto"/>
      </w:pPr>
      <w:r>
        <w:separator/>
      </w:r>
    </w:p>
  </w:footnote>
  <w:footnote w:type="continuationSeparator" w:id="0">
    <w:p w14:paraId="335358F5" w14:textId="77777777" w:rsidR="00A57920" w:rsidRDefault="00A57920" w:rsidP="00DF5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4F796" w14:textId="77777777" w:rsidR="00000000" w:rsidRDefault="0000000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2215" w14:textId="77777777" w:rsidR="00000000" w:rsidRDefault="00000000" w:rsidP="00095A81">
    <w:pPr>
      <w:pStyle w:val="a3"/>
    </w:pPr>
    <w:r>
      <w:rPr>
        <w:noProof/>
      </w:rPr>
      <w:drawing>
        <wp:anchor distT="0" distB="0" distL="114300" distR="114300" simplePos="0" relativeHeight="251653120" behindDoc="0" locked="0" layoutInCell="1" allowOverlap="1" wp14:anchorId="621FC535" wp14:editId="3BDBF3C1">
          <wp:simplePos x="0" y="0"/>
          <wp:positionH relativeFrom="column">
            <wp:posOffset>-466522</wp:posOffset>
          </wp:positionH>
          <wp:positionV relativeFrom="paragraph">
            <wp:posOffset>-904875</wp:posOffset>
          </wp:positionV>
          <wp:extent cx="7591425" cy="1870710"/>
          <wp:effectExtent l="0" t="0" r="9525" b="0"/>
          <wp:wrapNone/>
          <wp:docPr id="7399644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4049" name="صورة 1419424049"/>
                  <pic:cNvPicPr/>
                </pic:nvPicPr>
                <pic:blipFill>
                  <a:blip r:embed="rId1">
                    <a:extLst>
                      <a:ext uri="{28A0092B-C50C-407E-A947-70E740481C1C}">
                        <a14:useLocalDpi xmlns:a14="http://schemas.microsoft.com/office/drawing/2010/main" val="0"/>
                      </a:ext>
                    </a:extLst>
                  </a:blip>
                  <a:stretch>
                    <a:fillRect/>
                  </a:stretch>
                </pic:blipFill>
                <pic:spPr>
                  <a:xfrm>
                    <a:off x="0" y="0"/>
                    <a:ext cx="7591425" cy="1870710"/>
                  </a:xfrm>
                  <a:prstGeom prst="rect">
                    <a:avLst/>
                  </a:prstGeom>
                </pic:spPr>
              </pic:pic>
            </a:graphicData>
          </a:graphic>
          <wp14:sizeRelH relativeFrom="margin">
            <wp14:pctWidth>0</wp14:pctWidth>
          </wp14:sizeRelH>
          <wp14:sizeRelV relativeFrom="margin">
            <wp14:pctHeight>0</wp14:pctHeight>
          </wp14:sizeRelV>
        </wp:anchor>
      </w:drawing>
    </w:r>
    <w:r>
      <w:rPr>
        <w:noProof/>
        <w:rtl/>
      </w:rPr>
      <mc:AlternateContent>
        <mc:Choice Requires="wps">
          <w:drawing>
            <wp:anchor distT="45720" distB="45720" distL="114300" distR="114300" simplePos="0" relativeHeight="251663360" behindDoc="0" locked="0" layoutInCell="1" allowOverlap="1" wp14:anchorId="185366E4" wp14:editId="1DC87310">
              <wp:simplePos x="0" y="0"/>
              <wp:positionH relativeFrom="column">
                <wp:posOffset>1194239</wp:posOffset>
              </wp:positionH>
              <wp:positionV relativeFrom="paragraph">
                <wp:posOffset>-412066</wp:posOffset>
              </wp:positionV>
              <wp:extent cx="2494280" cy="773430"/>
              <wp:effectExtent l="0" t="0" r="0" b="0"/>
              <wp:wrapSquare wrapText="bothSides"/>
              <wp:docPr id="2138136228" name="مربع نص 1722858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494280" cy="773430"/>
                      </a:xfrm>
                      <a:prstGeom prst="rect">
                        <a:avLst/>
                      </a:prstGeom>
                      <a:noFill/>
                      <a:ln w="9525">
                        <a:noFill/>
                        <a:miter lim="800000"/>
                        <a:headEnd/>
                        <a:tailEnd/>
                      </a:ln>
                    </wps:spPr>
                    <wps:txbx>
                      <w:txbxContent>
                        <w:p w14:paraId="7890AC7F" w14:textId="77777777" w:rsidR="00000000" w:rsidRPr="00887F69" w:rsidRDefault="00000000" w:rsidP="0039566C">
                          <w:pPr>
                            <w:spacing w:after="0" w:line="168" w:lineRule="auto"/>
                            <w:jc w:val="both"/>
                            <w:rPr>
                              <w:rFonts w:ascii="Helvetica Neue W23 for SKY Reg" w:hAnsi="Helvetica Neue W23 for SKY Reg"/>
                              <w:color w:val="FFFFFF" w:themeColor="background1"/>
                              <w:sz w:val="32"/>
                              <w:szCs w:val="32"/>
                              <w:rtl/>
                            </w:rPr>
                          </w:pPr>
                          <w:r w:rsidRPr="00887F69">
                            <w:rPr>
                              <w:rFonts w:ascii="Helvetica Neue W23 for SKY Reg" w:hAnsi="Helvetica Neue W23 for SKY Reg"/>
                              <w:color w:val="FFFFFF" w:themeColor="background1"/>
                              <w:sz w:val="32"/>
                              <w:szCs w:val="32"/>
                              <w:rtl/>
                            </w:rPr>
                            <w:t>الإدارة العامة للتعليم</w:t>
                          </w:r>
                          <w:r>
                            <w:rPr>
                              <w:rFonts w:ascii="Helvetica Neue W23 for SKY Reg" w:hAnsi="Helvetica Neue W23 for SKY Reg" w:hint="cs"/>
                              <w:color w:val="FFFFFF" w:themeColor="background1"/>
                              <w:sz w:val="32"/>
                              <w:szCs w:val="32"/>
                              <w:rtl/>
                            </w:rPr>
                            <w:t xml:space="preserve"> </w:t>
                          </w:r>
                        </w:p>
                        <w:p w14:paraId="613682D7" w14:textId="77777777" w:rsidR="00000000" w:rsidRPr="00087A05" w:rsidRDefault="00000000" w:rsidP="00386388">
                          <w:pPr>
                            <w:spacing w:after="0" w:line="168" w:lineRule="auto"/>
                            <w:jc w:val="both"/>
                            <w:rPr>
                              <w:rFonts w:ascii="Helvetica Neue W23 for SKY Reg" w:hAnsi="Helvetica Neue W23 for SKY Reg"/>
                              <w:color w:val="04A9A6"/>
                              <w:sz w:val="14"/>
                              <w:szCs w:val="14"/>
                              <w:rtl/>
                            </w:rPr>
                          </w:pPr>
                        </w:p>
                        <w:p w14:paraId="034651F1" w14:textId="77777777" w:rsidR="00000000" w:rsidRPr="00A5666A" w:rsidRDefault="00000000" w:rsidP="0039566C">
                          <w:pPr>
                            <w:spacing w:after="0" w:line="168" w:lineRule="auto"/>
                            <w:jc w:val="both"/>
                            <w:rPr>
                              <w:rFonts w:ascii="Helvetica Neue W23 for SKY Reg" w:hAnsi="Helvetica Neue W23 for SKY Reg"/>
                              <w:color w:val="04A9A6"/>
                              <w:sz w:val="32"/>
                              <w:szCs w:val="32"/>
                            </w:rPr>
                          </w:pPr>
                          <w:r w:rsidRPr="00A5666A">
                            <w:rPr>
                              <w:rFonts w:ascii="Helvetica Neue W23 for SKY Reg" w:hAnsi="Helvetica Neue W23 for SKY Reg"/>
                              <w:color w:val="04A9A6"/>
                              <w:sz w:val="32"/>
                              <w:szCs w:val="32"/>
                              <w:rtl/>
                            </w:rPr>
                            <w:t>مكتب التعليم</w:t>
                          </w:r>
                          <w:r>
                            <w:rPr>
                              <w:rFonts w:ascii="Helvetica Neue W23 for SKY Reg" w:hAnsi="Helvetica Neue W23 for SKY Reg" w:hint="cs"/>
                              <w:color w:val="04A9A6"/>
                              <w:sz w:val="32"/>
                              <w:szCs w:val="32"/>
                              <w:rtl/>
                            </w:rPr>
                            <w:t xml:space="preserve"> </w:t>
                          </w:r>
                        </w:p>
                        <w:p w14:paraId="3BC24A3E" w14:textId="77777777" w:rsidR="00000000" w:rsidRPr="00007A33" w:rsidRDefault="00000000" w:rsidP="00386388">
                          <w:pPr>
                            <w:spacing w:after="0" w:line="168" w:lineRule="auto"/>
                            <w:jc w:val="both"/>
                            <w:rPr>
                              <w:rFonts w:ascii="Helvetica Neue W23 for SKY Reg" w:hAnsi="Helvetica Neue W23 for SKY Reg"/>
                              <w:color w:val="04A9A6"/>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5366E4" id="_x0000_t202" coordsize="21600,21600" o:spt="202" path="m,l,21600r21600,l21600,xe">
              <v:stroke joinstyle="miter"/>
              <v:path gradientshapeok="t" o:connecttype="rect"/>
            </v:shapetype>
            <v:shape id="مربع نص 1722858123" o:spid="_x0000_s1030" type="#_x0000_t202" style="position:absolute;left:0;text-align:left;margin-left:94.05pt;margin-top:-32.45pt;width:196.4pt;height:60.9pt;flip:x;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" filled="f" stroked="f">
              <v:textbox>
                <w:txbxContent>
                  <w:p w14:paraId="7890AC7F" w14:textId="77777777" w:rsidR="00000000" w:rsidRPr="00887F69" w:rsidRDefault="00000000" w:rsidP="0039566C">
                    <w:pPr>
                      <w:spacing w:after="0" w:line="168" w:lineRule="auto"/>
                      <w:jc w:val="both"/>
                      <w:rPr>
                        <w:rFonts w:ascii="Helvetica Neue W23 for SKY Reg" w:hAnsi="Helvetica Neue W23 for SKY Reg"/>
                        <w:color w:val="FFFFFF" w:themeColor="background1"/>
                        <w:sz w:val="32"/>
                        <w:szCs w:val="32"/>
                        <w:rtl/>
                      </w:rPr>
                    </w:pPr>
                    <w:r w:rsidRPr="00887F69">
                      <w:rPr>
                        <w:rFonts w:ascii="Helvetica Neue W23 for SKY Reg" w:hAnsi="Helvetica Neue W23 for SKY Reg"/>
                        <w:color w:val="FFFFFF" w:themeColor="background1"/>
                        <w:sz w:val="32"/>
                        <w:szCs w:val="32"/>
                        <w:rtl/>
                      </w:rPr>
                      <w:t>الإدارة العامة للتعليم</w:t>
                    </w:r>
                    <w:r>
                      <w:rPr>
                        <w:rFonts w:ascii="Helvetica Neue W23 for SKY Reg" w:hAnsi="Helvetica Neue W23 for SKY Reg" w:hint="cs"/>
                        <w:color w:val="FFFFFF" w:themeColor="background1"/>
                        <w:sz w:val="32"/>
                        <w:szCs w:val="32"/>
                        <w:rtl/>
                      </w:rPr>
                      <w:t xml:space="preserve"> </w:t>
                    </w:r>
                  </w:p>
                  <w:p w14:paraId="613682D7" w14:textId="77777777" w:rsidR="00000000" w:rsidRPr="00087A05" w:rsidRDefault="00000000" w:rsidP="00386388">
                    <w:pPr>
                      <w:spacing w:after="0" w:line="168" w:lineRule="auto"/>
                      <w:jc w:val="both"/>
                      <w:rPr>
                        <w:rFonts w:ascii="Helvetica Neue W23 for SKY Reg" w:hAnsi="Helvetica Neue W23 for SKY Reg"/>
                        <w:color w:val="04A9A6"/>
                        <w:sz w:val="14"/>
                        <w:szCs w:val="14"/>
                        <w:rtl/>
                      </w:rPr>
                    </w:pPr>
                  </w:p>
                  <w:p w14:paraId="034651F1" w14:textId="77777777" w:rsidR="00000000" w:rsidRPr="00A5666A" w:rsidRDefault="00000000" w:rsidP="0039566C">
                    <w:pPr>
                      <w:spacing w:after="0" w:line="168" w:lineRule="auto"/>
                      <w:jc w:val="both"/>
                      <w:rPr>
                        <w:rFonts w:ascii="Helvetica Neue W23 for SKY Reg" w:hAnsi="Helvetica Neue W23 for SKY Reg"/>
                        <w:color w:val="04A9A6"/>
                        <w:sz w:val="32"/>
                        <w:szCs w:val="32"/>
                      </w:rPr>
                    </w:pPr>
                    <w:r w:rsidRPr="00A5666A">
                      <w:rPr>
                        <w:rFonts w:ascii="Helvetica Neue W23 for SKY Reg" w:hAnsi="Helvetica Neue W23 for SKY Reg"/>
                        <w:color w:val="04A9A6"/>
                        <w:sz w:val="32"/>
                        <w:szCs w:val="32"/>
                        <w:rtl/>
                      </w:rPr>
                      <w:t>مكتب التعليم</w:t>
                    </w:r>
                    <w:r>
                      <w:rPr>
                        <w:rFonts w:ascii="Helvetica Neue W23 for SKY Reg" w:hAnsi="Helvetica Neue W23 for SKY Reg" w:hint="cs"/>
                        <w:color w:val="04A9A6"/>
                        <w:sz w:val="32"/>
                        <w:szCs w:val="32"/>
                        <w:rtl/>
                      </w:rPr>
                      <w:t xml:space="preserve"> </w:t>
                    </w:r>
                  </w:p>
                  <w:p w14:paraId="3BC24A3E" w14:textId="77777777" w:rsidR="00000000" w:rsidRPr="00007A33" w:rsidRDefault="00000000" w:rsidP="00386388">
                    <w:pPr>
                      <w:spacing w:after="0" w:line="168" w:lineRule="auto"/>
                      <w:jc w:val="both"/>
                      <w:rPr>
                        <w:rFonts w:ascii="Helvetica Neue W23 for SKY Reg" w:hAnsi="Helvetica Neue W23 for SKY Reg"/>
                        <w:color w:val="04A9A6"/>
                        <w:sz w:val="32"/>
                        <w:szCs w:val="32"/>
                      </w:rPr>
                    </w:pPr>
                  </w:p>
                </w:txbxContent>
              </v:textbox>
              <w10:wrap type="square"/>
            </v:shape>
          </w:pict>
        </mc:Fallback>
      </mc:AlternateContent>
    </w:r>
  </w:p>
  <w:p w14:paraId="22762B64" w14:textId="77777777" w:rsidR="00000000" w:rsidRDefault="00000000" w:rsidP="00095A81">
    <w:pPr>
      <w:pStyle w:val="a3"/>
    </w:pPr>
  </w:p>
  <w:p w14:paraId="2A6B51CD" w14:textId="77777777" w:rsidR="00000000" w:rsidRDefault="00000000" w:rsidP="00095A81">
    <w:pPr>
      <w:pStyle w:val="a3"/>
    </w:pPr>
    <w:r>
      <w:rPr>
        <w:noProof/>
        <w:rtl/>
      </w:rPr>
      <mc:AlternateContent>
        <mc:Choice Requires="wps">
          <w:drawing>
            <wp:anchor distT="45720" distB="45720" distL="114300" distR="114300" simplePos="0" relativeHeight="251664384" behindDoc="0" locked="0" layoutInCell="1" allowOverlap="1" wp14:anchorId="6A7D9C0A" wp14:editId="22AF1F9C">
              <wp:simplePos x="0" y="0"/>
              <wp:positionH relativeFrom="page">
                <wp:posOffset>2002155</wp:posOffset>
              </wp:positionH>
              <wp:positionV relativeFrom="paragraph">
                <wp:posOffset>105947</wp:posOffset>
              </wp:positionV>
              <wp:extent cx="3556000" cy="465455"/>
              <wp:effectExtent l="0" t="0" r="0" b="0"/>
              <wp:wrapSquare wrapText="bothSides"/>
              <wp:docPr id="2138136229" name="مربع نص 1958827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556000" cy="465455"/>
                      </a:xfrm>
                      <a:prstGeom prst="rect">
                        <a:avLst/>
                      </a:prstGeom>
                      <a:noFill/>
                      <a:ln w="9525">
                        <a:noFill/>
                        <a:miter lim="800000"/>
                        <a:headEnd/>
                        <a:tailEnd/>
                      </a:ln>
                    </wps:spPr>
                    <wps:txbx>
                      <w:txbxContent>
                        <w:p w14:paraId="4A30EE8D" w14:textId="77777777" w:rsidR="00000000" w:rsidRPr="00887F69" w:rsidRDefault="00000000" w:rsidP="0039566C">
                          <w:pPr>
                            <w:spacing w:after="0" w:line="240" w:lineRule="auto"/>
                            <w:rPr>
                              <w:rFonts w:ascii="Helvetica Neue W23 for SKY Reg" w:hAnsi="Helvetica Neue W23 for SKY Reg"/>
                              <w:color w:val="FFFFFF" w:themeColor="background1"/>
                              <w:sz w:val="32"/>
                              <w:szCs w:val="32"/>
                            </w:rPr>
                          </w:pPr>
                          <w:r w:rsidRPr="00887F69">
                            <w:rPr>
                              <w:rFonts w:ascii="Helvetica Neue W23 for SKY Reg" w:hAnsi="Helvetica Neue W23 for SKY Reg"/>
                              <w:color w:val="FFFFFF" w:themeColor="background1"/>
                              <w:sz w:val="32"/>
                              <w:szCs w:val="32"/>
                              <w:rtl/>
                            </w:rPr>
                            <w:t>مدرسة</w:t>
                          </w:r>
                          <w:r>
                            <w:rPr>
                              <w:rFonts w:ascii="Helvetica Neue W23 for SKY Reg" w:hAnsi="Helvetica Neue W23 for SKY Reg" w:hint="cs"/>
                              <w:color w:val="FFFFFF" w:themeColor="background1"/>
                              <w:sz w:val="32"/>
                              <w:szCs w:val="32"/>
                              <w:rtl/>
                            </w:rPr>
                            <w:t xml:space="preserve"> </w:t>
                          </w:r>
                        </w:p>
                        <w:p w14:paraId="523C7315" w14:textId="77777777" w:rsidR="00000000" w:rsidRPr="00887F69" w:rsidRDefault="00000000" w:rsidP="00386388">
                          <w:pPr>
                            <w:spacing w:after="0" w:line="240" w:lineRule="auto"/>
                            <w:rPr>
                              <w:rFonts w:ascii="Helvetica Neue W23 for SKY Reg" w:hAnsi="Helvetica Neue W23 for SKY Reg"/>
                              <w:color w:val="FFFFFF" w:themeColor="background1"/>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7D9C0A" id="مربع نص 1958827686" o:spid="_x0000_s1031" type="#_x0000_t202" style="position:absolute;left:0;text-align:left;margin-left:157.65pt;margin-top:8.35pt;width:280pt;height:36.65pt;flip:x;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" filled="f" stroked="f">
              <v:textbox>
                <w:txbxContent>
                  <w:p w14:paraId="4A30EE8D" w14:textId="77777777" w:rsidR="00000000" w:rsidRPr="00887F69" w:rsidRDefault="00000000" w:rsidP="0039566C">
                    <w:pPr>
                      <w:spacing w:after="0" w:line="240" w:lineRule="auto"/>
                      <w:rPr>
                        <w:rFonts w:ascii="Helvetica Neue W23 for SKY Reg" w:hAnsi="Helvetica Neue W23 for SKY Reg"/>
                        <w:color w:val="FFFFFF" w:themeColor="background1"/>
                        <w:sz w:val="32"/>
                        <w:szCs w:val="32"/>
                      </w:rPr>
                    </w:pPr>
                    <w:r w:rsidRPr="00887F69">
                      <w:rPr>
                        <w:rFonts w:ascii="Helvetica Neue W23 for SKY Reg" w:hAnsi="Helvetica Neue W23 for SKY Reg"/>
                        <w:color w:val="FFFFFF" w:themeColor="background1"/>
                        <w:sz w:val="32"/>
                        <w:szCs w:val="32"/>
                        <w:rtl/>
                      </w:rPr>
                      <w:t>مدرسة</w:t>
                    </w:r>
                    <w:r>
                      <w:rPr>
                        <w:rFonts w:ascii="Helvetica Neue W23 for SKY Reg" w:hAnsi="Helvetica Neue W23 for SKY Reg" w:hint="cs"/>
                        <w:color w:val="FFFFFF" w:themeColor="background1"/>
                        <w:sz w:val="32"/>
                        <w:szCs w:val="32"/>
                        <w:rtl/>
                      </w:rPr>
                      <w:t xml:space="preserve"> </w:t>
                    </w:r>
                  </w:p>
                  <w:p w14:paraId="523C7315" w14:textId="77777777" w:rsidR="00000000" w:rsidRPr="00887F69" w:rsidRDefault="00000000" w:rsidP="00386388">
                    <w:pPr>
                      <w:spacing w:after="0" w:line="240" w:lineRule="auto"/>
                      <w:rPr>
                        <w:rFonts w:ascii="Helvetica Neue W23 for SKY Reg" w:hAnsi="Helvetica Neue W23 for SKY Reg"/>
                        <w:color w:val="FFFFFF" w:themeColor="background1"/>
                        <w:sz w:val="32"/>
                        <w:szCs w:val="32"/>
                      </w:rPr>
                    </w:pPr>
                  </w:p>
                </w:txbxContent>
              </v:textbox>
              <w10:wrap type="square" anchorx="page"/>
            </v:shape>
          </w:pict>
        </mc:Fallback>
      </mc:AlternateContent>
    </w:r>
  </w:p>
  <w:p w14:paraId="722E0155" w14:textId="77777777" w:rsidR="00000000" w:rsidRDefault="00000000" w:rsidP="00095A81">
    <w:pPr>
      <w:pStyle w:val="a3"/>
      <w:rPr>
        <w:rtl/>
      </w:rPr>
    </w:pPr>
  </w:p>
  <w:p w14:paraId="69F60E3E" w14:textId="77777777" w:rsidR="00000000" w:rsidRDefault="00000000" w:rsidP="00095A81">
    <w:pPr>
      <w:pStyle w:val="a3"/>
      <w:rPr>
        <w:rtl/>
      </w:rPr>
    </w:pPr>
  </w:p>
  <w:p w14:paraId="1F8D3DD0" w14:textId="77777777" w:rsidR="00000000" w:rsidRPr="00095A81" w:rsidRDefault="00000000" w:rsidP="00095A81">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4D270" w14:textId="10906738" w:rsidR="00000000" w:rsidRDefault="00000000">
    <w:pPr>
      <w:pStyle w:val="a3"/>
      <w:rPr>
        <w:rtl/>
      </w:rPr>
    </w:pPr>
    <w:r>
      <w:rPr>
        <w:noProof/>
      </w:rPr>
      <w:drawing>
        <wp:anchor distT="0" distB="0" distL="114300" distR="114300" simplePos="0" relativeHeight="251657216" behindDoc="1" locked="0" layoutInCell="1" allowOverlap="1" wp14:anchorId="67221C13" wp14:editId="411B1E32">
          <wp:simplePos x="0" y="0"/>
          <wp:positionH relativeFrom="page">
            <wp:posOffset>4216711</wp:posOffset>
          </wp:positionH>
          <wp:positionV relativeFrom="paragraph">
            <wp:posOffset>-392268</wp:posOffset>
          </wp:positionV>
          <wp:extent cx="1431290" cy="805180"/>
          <wp:effectExtent l="0" t="0" r="0" b="0"/>
          <wp:wrapTight wrapText="bothSides">
            <wp:wrapPolygon edited="0">
              <wp:start x="0" y="0"/>
              <wp:lineTo x="0" y="20953"/>
              <wp:lineTo x="21274" y="20953"/>
              <wp:lineTo x="21274" y="0"/>
              <wp:lineTo x="0" y="0"/>
            </wp:wrapPolygon>
          </wp:wrapTight>
          <wp:docPr id="315843564"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43564" name="صورة 315843564"/>
                  <pic:cNvPicPr/>
                </pic:nvPicPr>
                <pic:blipFill rotWithShape="1">
                  <a:blip r:embed="rId1">
                    <a:extLst>
                      <a:ext uri="{28A0092B-C50C-407E-A947-70E740481C1C}">
                        <a14:useLocalDpi xmlns:a14="http://schemas.microsoft.com/office/drawing/2010/main" val="0"/>
                      </a:ext>
                    </a:extLst>
                  </a:blip>
                  <a:srcRect l="6350" t="11861" r="7243" b="19954"/>
                  <a:stretch/>
                </pic:blipFill>
                <pic:spPr bwMode="auto">
                  <a:xfrm>
                    <a:off x="0" y="0"/>
                    <a:ext cx="1431290" cy="805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D9BC80" w14:textId="10906738" w:rsidR="00000000" w:rsidRDefault="00000000">
    <w:pPr>
      <w:pStyle w:val="a3"/>
    </w:pPr>
  </w:p>
  <w:p w14:paraId="5D213B9C" w14:textId="10906738" w:rsidR="00000000" w:rsidRDefault="00000000">
    <w:pPr>
      <w:pStyle w:val="a3"/>
    </w:pPr>
    <w:r>
      <w:rPr>
        <w:noProof/>
        <w:rtl/>
      </w:rPr>
      <mc:AlternateContent>
        <mc:Choice Requires="wps">
          <w:drawing>
            <wp:anchor distT="45720" distB="45720" distL="114300" distR="114300" simplePos="0" relativeHeight="251652096" behindDoc="0" locked="0" layoutInCell="1" allowOverlap="1" wp14:anchorId="28B798F6" wp14:editId="68905B93">
              <wp:simplePos x="0" y="0"/>
              <wp:positionH relativeFrom="column">
                <wp:posOffset>1883410</wp:posOffset>
              </wp:positionH>
              <wp:positionV relativeFrom="paragraph">
                <wp:posOffset>140970</wp:posOffset>
              </wp:positionV>
              <wp:extent cx="2912745" cy="424815"/>
              <wp:effectExtent l="0" t="0" r="0" b="0"/>
              <wp:wrapSquare wrapText="bothSides"/>
              <wp:docPr id="16" name="مربع ن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912745" cy="424815"/>
                      </a:xfrm>
                      <a:prstGeom prst="rect">
                        <a:avLst/>
                      </a:prstGeom>
                      <a:noFill/>
                      <a:ln w="9525">
                        <a:noFill/>
                        <a:miter lim="800000"/>
                        <a:headEnd/>
                        <a:tailEnd/>
                      </a:ln>
                    </wps:spPr>
                    <wps:txbx>
                      <w:txbxContent>
                        <w:p w14:paraId="7220C3B8" w14:textId="10906738" w:rsidR="00000000" w:rsidRPr="00887F69" w:rsidRDefault="00000000" w:rsidP="00887F69">
                          <w:pPr>
                            <w:spacing w:after="0" w:line="240" w:lineRule="auto"/>
                            <w:jc w:val="center"/>
                            <w:rPr>
                              <w:rFonts w:ascii="Helvetica Neue W23 for SKY Reg" w:hAnsi="Helvetica Neue W23 for SKY Reg"/>
                              <w:color w:val="FFFFFF" w:themeColor="background1"/>
                              <w:sz w:val="32"/>
                              <w:szCs w:val="32"/>
                            </w:rPr>
                          </w:pPr>
                          <w:r w:rsidRPr="00887F69">
                            <w:rPr>
                              <w:rFonts w:ascii="Helvetica Neue W23 for SKY Reg" w:hAnsi="Helvetica Neue W23 for SKY Reg"/>
                              <w:color w:val="FFFFFF" w:themeColor="background1"/>
                              <w:sz w:val="32"/>
                              <w:szCs w:val="32"/>
                              <w:rtl/>
                            </w:rPr>
                            <w:t>{{schoolDisplayName}}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B798F6" id="_x0000_t202" coordsize="21600,21600" o:spt="202" path="m,l,21600r21600,l21600,xe">
              <v:stroke joinstyle="miter"/>
              <v:path gradientshapeok="t" o:connecttype="rect"/>
            </v:shapetype>
            <v:shape id="مربع نص 16" o:spid="_x0000_s1033" type="#_x0000_t202" style="position:absolute;left:0;text-align:left;margin-left:148.3pt;margin-top:11.1pt;width:229.35pt;height:33.45pt;flip:x;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" filled="f" stroked="f">
              <v:textbox>
                <w:txbxContent>
                  <w:p w14:paraId="7220C3B8" w14:textId="10906738" w:rsidR="00000000" w:rsidRPr="00887F69" w:rsidRDefault="00000000" w:rsidP="00887F69">
                    <w:pPr>
                      <w:spacing w:after="0" w:line="240" w:lineRule="auto"/>
                      <w:jc w:val="center"/>
                      <w:rPr>
                        <w:rFonts w:ascii="Helvetica Neue W23 for SKY Reg" w:hAnsi="Helvetica Neue W23 for SKY Reg"/>
                        <w:color w:val="FFFFFF" w:themeColor="background1"/>
                        <w:sz w:val="32"/>
                        <w:szCs w:val="32"/>
                      </w:rPr>
                    </w:pPr>
                    <w:r w:rsidRPr="00887F69">
                      <w:rPr>
                        <w:rFonts w:ascii="Helvetica Neue W23 for SKY Reg" w:hAnsi="Helvetica Neue W23 for SKY Reg"/>
                        <w:color w:val="FFFFFF" w:themeColor="background1"/>
                        <w:sz w:val="32"/>
                        <w:szCs w:val="32"/>
                        <w:rtl/>
                      </w:rPr>
                      <w:t>{{schoolDisplayName}}</w:t>
                    </w:r>
                  </w:p>
                </w:txbxContent>
              </v:textbox>
              <w10:wrap type="square"/>
            </v:shape>
          </w:pict>
        </mc:Fallback>
      </mc:AlternateContent>
    </w:r>
  </w:p>
  <w:p w14:paraId="5EF8C9F4" w14:textId="10906738" w:rsidR="00000000" w:rsidRDefault="00000000">
    <w:pPr>
      <w:pStyle w:val="a3"/>
      <w:rPr>
        <w:rtl/>
      </w:rPr>
    </w:pPr>
  </w:p>
  <w:p w14:paraId="09688044" w14:textId="10906738" w:rsidR="00000000" w:rsidRDefault="00000000">
    <w:pPr>
      <w:pStyle w:val="a3"/>
      <w:rPr>
        <w:rtl/>
      </w:rPr>
    </w:pPr>
  </w:p>
  <w:p w14:paraId="090D7664" w14:textId="10906738" w:rsidR="00000000" w:rsidRDefault="00000000">
    <w:pPr>
      <w:pStyle w:val="a3"/>
      <w:rPr>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EA33" w14:textId="77777777" w:rsidR="00DF5CCD" w:rsidRDefault="00DF5CCD">
    <w:pPr>
      <w:pStyle w:val="aa"/>
      <w:jc w:val="right"/>
    </w:pPr>
    <w:r>
      <w:rPr>
        <w:noProof/>
        <w:rtl/>
      </w:rPr>
      <mc:AlternateContent>
        <mc:Choice Requires="wps">
          <w:drawing>
            <wp:anchor distT="45720" distB="45720" distL="114300" distR="114300" simplePos="0" relativeHeight="251656192" behindDoc="0" locked="0" layoutInCell="1" allowOverlap="1" wp14:anchorId="4A7F0EDE" wp14:editId="18EE5881">
              <wp:simplePos x="0" y="0"/>
              <wp:positionH relativeFrom="margin">
                <wp:align>left</wp:align>
              </wp:positionH>
              <wp:positionV relativeFrom="paragraph">
                <wp:posOffset>4445</wp:posOffset>
              </wp:positionV>
              <wp:extent cx="3330575" cy="838200"/>
              <wp:effectExtent l="0" t="0" r="0" b="0"/>
              <wp:wrapSquare wrapText="bothSides"/>
              <wp:docPr id="1722858123" name="مربع نص 1722858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330575" cy="838200"/>
                      </a:xfrm>
                      <a:prstGeom prst="rect">
                        <a:avLst/>
                      </a:prstGeom>
                      <a:noFill/>
                      <a:ln w="9525">
                        <a:noFill/>
                        <a:miter lim="800000"/>
                        <a:headEnd/>
                        <a:tailEnd/>
                      </a:ln>
                    </wps:spPr>
                    <wps:txbx>
                      <w:txbxContent>
                        <w:p w14:paraId="4661774E" w14:textId="77777777" w:rsidR="00DF5CCD" w:rsidRPr="00655008" w:rsidRDefault="00DF5CCD" w:rsidP="00655008">
                          <w:pPr>
                            <w:pStyle w:val="ac"/>
                            <w:rPr>
                              <w:rFonts w:ascii="IBM Plex Sans Arabic SemiBold" w:hAnsi="IBM Plex Sans Arabic SemiBold" w:cs="IBM Plex Sans Arabic SemiBold"/>
                              <w:b/>
                              <w:bCs/>
                              <w:color w:val="FFFFFF" w:themeColor="background1"/>
                              <w:sz w:val="28"/>
                              <w:szCs w:val="28"/>
                            </w:rPr>
                          </w:pPr>
                          <w:r w:rsidRPr="00655008">
                            <w:rPr>
                              <w:rFonts w:ascii="IBM Plex Sans Arabic SemiBold" w:hAnsi="IBM Plex Sans Arabic SemiBold" w:cs="IBM Plex Sans Arabic SemiBold"/>
                              <w:b/>
                              <w:bCs/>
                              <w:color w:val="FFFFFF" w:themeColor="background1"/>
                              <w:sz w:val="28"/>
                              <w:szCs w:val="28"/>
                              <w:rtl/>
                            </w:rPr>
                            <w:t>{{</w:t>
                          </w:r>
                          <w:proofErr w:type="spellStart"/>
                          <w:r w:rsidRPr="00655008">
                            <w:rPr>
                              <w:rFonts w:ascii="IBM Plex Sans Arabic SemiBold" w:hAnsi="IBM Plex Sans Arabic SemiBold" w:cs="IBM Plex Sans Arabic SemiBold"/>
                              <w:b/>
                              <w:bCs/>
                              <w:color w:val="FFFFFF" w:themeColor="background1"/>
                              <w:sz w:val="28"/>
                              <w:szCs w:val="28"/>
                            </w:rPr>
                            <w:t>educationDepartmentPrefix</w:t>
                          </w:r>
                          <w:proofErr w:type="spellEnd"/>
                          <w:r w:rsidRPr="00655008">
                            <w:rPr>
                              <w:rFonts w:ascii="IBM Plex Sans Arabic SemiBold" w:hAnsi="IBM Plex Sans Arabic SemiBold" w:cs="IBM Plex Sans Arabic SemiBold"/>
                              <w:b/>
                              <w:bCs/>
                              <w:color w:val="FFFFFF" w:themeColor="background1"/>
                              <w:sz w:val="28"/>
                              <w:szCs w:val="28"/>
                              <w:rtl/>
                            </w:rPr>
                            <w:t>}}</w:t>
                          </w:r>
                        </w:p>
                        <w:p w14:paraId="242ACA32" w14:textId="77777777" w:rsidR="00DF5CCD" w:rsidRPr="00655008" w:rsidRDefault="00DF5CCD" w:rsidP="00655008">
                          <w:pPr>
                            <w:pStyle w:val="ac"/>
                            <w:rPr>
                              <w:rFonts w:ascii="IBM Plex Sans Arabic SemiBold" w:hAnsi="IBM Plex Sans Arabic SemiBold" w:cs="IBM Plex Sans Arabic SemiBold"/>
                              <w:b/>
                              <w:bCs/>
                              <w:color w:val="04A9A6"/>
                              <w:sz w:val="28"/>
                              <w:szCs w:val="28"/>
                            </w:rPr>
                          </w:pPr>
                          <w:r w:rsidRPr="00655008">
                            <w:rPr>
                              <w:rFonts w:ascii="IBM Plex Sans Arabic SemiBold" w:hAnsi="IBM Plex Sans Arabic SemiBold" w:cs="IBM Plex Sans Arabic SemiBold"/>
                              <w:b/>
                              <w:bCs/>
                              <w:color w:val="04A9A6"/>
                              <w:sz w:val="28"/>
                              <w:szCs w:val="28"/>
                              <w:rtl/>
                            </w:rPr>
                            <w:t>{{</w:t>
                          </w:r>
                          <w:r w:rsidRPr="00655008">
                            <w:rPr>
                              <w:rFonts w:ascii="IBM Plex Sans Arabic SemiBold" w:hAnsi="IBM Plex Sans Arabic SemiBold" w:cs="IBM Plex Sans Arabic SemiBold"/>
                              <w:b/>
                              <w:bCs/>
                              <w:color w:val="04A9A6"/>
                              <w:sz w:val="28"/>
                              <w:szCs w:val="28"/>
                            </w:rPr>
                            <w:t>educationDepartmentName</w:t>
                          </w:r>
                          <w:r w:rsidRPr="00655008">
                            <w:rPr>
                              <w:rFonts w:ascii="IBM Plex Sans Arabic SemiBold" w:hAnsi="IBM Plex Sans Arabic SemiBold" w:cs="IBM Plex Sans Arabic SemiBold"/>
                              <w:b/>
                              <w:bCs/>
                              <w:color w:val="04A9A6"/>
                              <w:sz w:val="28"/>
                              <w:szCs w:val="28"/>
                              <w:rtl/>
                            </w:rPr>
                            <w:t>}}</w:t>
                          </w:r>
                        </w:p>
                        <w:p w14:paraId="189BB85B" w14:textId="77777777" w:rsidR="00DF5CCD" w:rsidRDefault="00DF5CCD" w:rsidP="00655008">
                          <w:pPr>
                            <w:bidi w:val="0"/>
                            <w:spacing w:after="0" w:line="240" w:lineRule="auto"/>
                            <w:rPr>
                              <w:rFonts w:ascii="Arial" w:hAnsi="Arial" w:cs="Arial"/>
                              <w:b/>
                              <w:color w:val="FFFFFF"/>
                              <w:sz w:val="20"/>
                              <w:szCs w:val="32"/>
                            </w:rPr>
                          </w:pPr>
                        </w:p>
                      </w:txbxContent>
                    </wps:txbx>
                    <wps:bodyPr rot="0" vert="horz" wrap="square" lIns="50800" tIns="25400" rIns="50800" bIns="2540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A7F0EDE" id="_x0000_t202" coordsize="21600,21600" o:spt="202" path="m,l,21600r21600,l21600,xe">
              <v:stroke joinstyle="miter"/>
              <v:path gradientshapeok="t" o:connecttype="rect"/>
            </v:shapetype>
            <v:shape id="_x0000_s1034" type="#_x0000_t202" style="position:absolute;margin-left:0;margin-top:.35pt;width:262.25pt;height:66pt;flip:x;z-index:251656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" filled="f" stroked="f">
              <v:textbox inset="4pt,2pt,4pt,2pt">
                <w:txbxContent>
                  <w:p w14:paraId="4661774E" w14:textId="77777777" w:rsidR="00DF5CCD" w:rsidRPr="00655008" w:rsidRDefault="00DF5CCD" w:rsidP="00655008">
                    <w:pPr>
                      <w:pStyle w:val="ac"/>
                      <w:rPr>
                        <w:rFonts w:ascii="IBM Plex Sans Arabic SemiBold" w:hAnsi="IBM Plex Sans Arabic SemiBold" w:cs="IBM Plex Sans Arabic SemiBold"/>
                        <w:b/>
                        <w:bCs/>
                        <w:color w:val="FFFFFF" w:themeColor="background1"/>
                        <w:sz w:val="28"/>
                        <w:szCs w:val="28"/>
                      </w:rPr>
                    </w:pPr>
                    <w:r w:rsidRPr="00655008">
                      <w:rPr>
                        <w:rFonts w:ascii="IBM Plex Sans Arabic SemiBold" w:hAnsi="IBM Plex Sans Arabic SemiBold" w:cs="IBM Plex Sans Arabic SemiBold"/>
                        <w:b/>
                        <w:bCs/>
                        <w:color w:val="FFFFFF" w:themeColor="background1"/>
                        <w:sz w:val="28"/>
                        <w:szCs w:val="28"/>
                        <w:rtl/>
                      </w:rPr>
                      <w:t>{{</w:t>
                    </w:r>
                    <w:proofErr w:type="spellStart"/>
                    <w:r w:rsidRPr="00655008">
                      <w:rPr>
                        <w:rFonts w:ascii="IBM Plex Sans Arabic SemiBold" w:hAnsi="IBM Plex Sans Arabic SemiBold" w:cs="IBM Plex Sans Arabic SemiBold"/>
                        <w:b/>
                        <w:bCs/>
                        <w:color w:val="FFFFFF" w:themeColor="background1"/>
                        <w:sz w:val="28"/>
                        <w:szCs w:val="28"/>
                      </w:rPr>
                      <w:t>educationDepartmentPrefix</w:t>
                    </w:r>
                    <w:proofErr w:type="spellEnd"/>
                    <w:r w:rsidRPr="00655008">
                      <w:rPr>
                        <w:rFonts w:ascii="IBM Plex Sans Arabic SemiBold" w:hAnsi="IBM Plex Sans Arabic SemiBold" w:cs="IBM Plex Sans Arabic SemiBold"/>
                        <w:b/>
                        <w:bCs/>
                        <w:color w:val="FFFFFF" w:themeColor="background1"/>
                        <w:sz w:val="28"/>
                        <w:szCs w:val="28"/>
                        <w:rtl/>
                      </w:rPr>
                      <w:t>}}</w:t>
                    </w:r>
                  </w:p>
                  <w:p w14:paraId="242ACA32" w14:textId="77777777" w:rsidR="00DF5CCD" w:rsidRPr="00655008" w:rsidRDefault="00DF5CCD" w:rsidP="00655008">
                    <w:pPr>
                      <w:pStyle w:val="ac"/>
                      <w:rPr>
                        <w:rFonts w:ascii="IBM Plex Sans Arabic SemiBold" w:hAnsi="IBM Plex Sans Arabic SemiBold" w:cs="IBM Plex Sans Arabic SemiBold"/>
                        <w:b/>
                        <w:bCs/>
                        <w:color w:val="04A9A6"/>
                        <w:sz w:val="28"/>
                        <w:szCs w:val="28"/>
                      </w:rPr>
                    </w:pPr>
                    <w:r w:rsidRPr="00655008">
                      <w:rPr>
                        <w:rFonts w:ascii="IBM Plex Sans Arabic SemiBold" w:hAnsi="IBM Plex Sans Arabic SemiBold" w:cs="IBM Plex Sans Arabic SemiBold"/>
                        <w:b/>
                        <w:bCs/>
                        <w:color w:val="04A9A6"/>
                        <w:sz w:val="28"/>
                        <w:szCs w:val="28"/>
                        <w:rtl/>
                      </w:rPr>
                      <w:t>{{</w:t>
                    </w:r>
                    <w:r w:rsidRPr="00655008">
                      <w:rPr>
                        <w:rFonts w:ascii="IBM Plex Sans Arabic SemiBold" w:hAnsi="IBM Plex Sans Arabic SemiBold" w:cs="IBM Plex Sans Arabic SemiBold"/>
                        <w:b/>
                        <w:bCs/>
                        <w:color w:val="04A9A6"/>
                        <w:sz w:val="28"/>
                        <w:szCs w:val="28"/>
                      </w:rPr>
                      <w:t>educationDepartmentName</w:t>
                    </w:r>
                    <w:r w:rsidRPr="00655008">
                      <w:rPr>
                        <w:rFonts w:ascii="IBM Plex Sans Arabic SemiBold" w:hAnsi="IBM Plex Sans Arabic SemiBold" w:cs="IBM Plex Sans Arabic SemiBold"/>
                        <w:b/>
                        <w:bCs/>
                        <w:color w:val="04A9A6"/>
                        <w:sz w:val="28"/>
                        <w:szCs w:val="28"/>
                        <w:rtl/>
                      </w:rPr>
                      <w:t>}}</w:t>
                    </w:r>
                  </w:p>
                  <w:p w14:paraId="189BB85B" w14:textId="77777777" w:rsidR="00DF5CCD" w:rsidRDefault="00DF5CCD" w:rsidP="00655008">
                    <w:pPr>
                      <w:bidi w:val="0"/>
                      <w:spacing w:after="0" w:line="240" w:lineRule="auto"/>
                      <w:rPr>
                        <w:rFonts w:ascii="Arial" w:hAnsi="Arial" w:cs="Arial"/>
                        <w:b/>
                        <w:color w:val="FFFFFF"/>
                        <w:sz w:val="20"/>
                        <w:szCs w:val="32"/>
                      </w:rPr>
                    </w:pPr>
                  </w:p>
                </w:txbxContent>
              </v:textbox>
              <w10:wrap type="square" anchorx="margin"/>
            </v:shape>
          </w:pict>
        </mc:Fallback>
      </mc:AlternateContent>
    </w:r>
    <w:r>
      <w:rPr>
        <w:noProof/>
      </w:rPr>
      <w:drawing>
        <wp:anchor distT="0" distB="0" distL="114300" distR="114300" simplePos="0" relativeHeight="251654144" behindDoc="0" locked="0" layoutInCell="1" allowOverlap="1" wp14:anchorId="1357CF76" wp14:editId="7A4FF658">
          <wp:simplePos x="0" y="0"/>
          <wp:positionH relativeFrom="page">
            <wp:align>left</wp:align>
          </wp:positionH>
          <wp:positionV relativeFrom="paragraph">
            <wp:posOffset>-449580</wp:posOffset>
          </wp:positionV>
          <wp:extent cx="7590721" cy="1790700"/>
          <wp:effectExtent l="0" t="0" r="0" b="0"/>
          <wp:wrapNone/>
          <wp:docPr id="108767826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4049" name="صورة 1419424049"/>
                  <pic:cNvPicPr/>
                </pic:nvPicPr>
                <pic:blipFill>
                  <a:blip r:embed="rId1">
                    <a:extLst>
                      <a:ext uri="{28A0092B-C50C-407E-A947-70E740481C1C}">
                        <a14:useLocalDpi xmlns:a14="http://schemas.microsoft.com/office/drawing/2010/main" val="0"/>
                      </a:ext>
                    </a:extLst>
                  </a:blip>
                  <a:stretch>
                    <a:fillRect/>
                  </a:stretch>
                </pic:blipFill>
                <pic:spPr>
                  <a:xfrm>
                    <a:off x="0" y="0"/>
                    <a:ext cx="7590721" cy="1790700"/>
                  </a:xfrm>
                  <a:prstGeom prst="rect">
                    <a:avLst/>
                  </a:prstGeom>
                </pic:spPr>
              </pic:pic>
            </a:graphicData>
          </a:graphic>
          <wp14:sizeRelH relativeFrom="margin">
            <wp14:pctWidth>0</wp14:pctWidth>
          </wp14:sizeRelH>
          <wp14:sizeRelV relativeFrom="margin">
            <wp14:pctHeight>0</wp14:pctHeight>
          </wp14:sizeRelV>
        </wp:anchor>
      </w:drawing>
    </w:r>
  </w:p>
  <w:p w14:paraId="14E26013" w14:textId="77777777" w:rsidR="00DF5CCD" w:rsidRDefault="00DF5CCD">
    <w:pPr>
      <w:pStyle w:val="aa"/>
    </w:pPr>
  </w:p>
  <w:p w14:paraId="4B8C7F8F" w14:textId="77777777" w:rsidR="00DF5CCD" w:rsidRDefault="00DF5CCD">
    <w:pPr>
      <w:pStyle w:val="aa"/>
    </w:pPr>
    <w:r>
      <w:rPr>
        <w:noProof/>
        <w:rtl/>
      </w:rPr>
      <mc:AlternateContent>
        <mc:Choice Requires="wps">
          <w:drawing>
            <wp:anchor distT="45720" distB="45720" distL="114300" distR="114300" simplePos="0" relativeHeight="251655168" behindDoc="0" locked="0" layoutInCell="1" allowOverlap="1" wp14:anchorId="6CCA5EC2" wp14:editId="2B81C1B1">
              <wp:simplePos x="0" y="0"/>
              <wp:positionH relativeFrom="margin">
                <wp:align>center</wp:align>
              </wp:positionH>
              <wp:positionV relativeFrom="paragraph">
                <wp:posOffset>482600</wp:posOffset>
              </wp:positionV>
              <wp:extent cx="2456180" cy="457200"/>
              <wp:effectExtent l="0" t="0" r="0" b="0"/>
              <wp:wrapSquare wrapText="bothSides"/>
              <wp:docPr id="1958827686" name="مربع نص 1958827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456180" cy="457200"/>
                      </a:xfrm>
                      <a:prstGeom prst="rect">
                        <a:avLst/>
                      </a:prstGeom>
                      <a:noFill/>
                      <a:ln w="9525">
                        <a:noFill/>
                        <a:miter lim="800000"/>
                        <a:headEnd/>
                        <a:tailEnd/>
                      </a:ln>
                    </wps:spPr>
                    <wps:txbx>
                      <w:txbxContent>
                        <w:p w14:paraId="721E3B10" w14:textId="77777777" w:rsidR="00DF5CCD" w:rsidRPr="007E0D9B" w:rsidRDefault="00DF5CCD" w:rsidP="000542CC">
                          <w:pPr>
                            <w:jc w:val="center"/>
                            <w:rPr>
                              <w:rFonts w:ascii="Helvetica Neue W23 for SKY Bd" w:eastAsia="Times New Roman" w:hAnsi="Helvetica Neue W23 for SKY Bd" w:cs="Helvetica Neue W23 for SKY Bd"/>
                              <w:b/>
                              <w:bCs/>
                              <w:color w:val="FFFFFF" w:themeColor="background1"/>
                              <w:sz w:val="32"/>
                              <w:szCs w:val="40"/>
                              <w:rtl/>
                            </w:rPr>
                          </w:pPr>
                          <w:r w:rsidRPr="007E0D9B">
                            <w:rPr>
                              <w:rFonts w:ascii="Helvetica Neue W23 for SKY Bd" w:eastAsia="Times New Roman" w:hAnsi="Helvetica Neue W23 for SKY Bd" w:cs="Helvetica Neue W23 for SKY Bd"/>
                              <w:b/>
                              <w:bCs/>
                              <w:color w:val="FFFFFF" w:themeColor="background1"/>
                              <w:sz w:val="32"/>
                              <w:szCs w:val="32"/>
                              <w:rtl/>
                            </w:rPr>
                            <w:t>{{</w:t>
                          </w:r>
                          <w:proofErr w:type="spellStart"/>
                          <w:r w:rsidRPr="007E0D9B">
                            <w:rPr>
                              <w:rFonts w:ascii="Helvetica Neue W23 for SKY Bd" w:eastAsia="Times New Roman" w:hAnsi="Helvetica Neue W23 for SKY Bd" w:cs="Helvetica Neue W23 for SKY Bd"/>
                              <w:b/>
                              <w:bCs/>
                              <w:color w:val="FFFFFF" w:themeColor="background1"/>
                              <w:sz w:val="32"/>
                              <w:szCs w:val="32"/>
                            </w:rPr>
                            <w:t>schoolDisplayName</w:t>
                          </w:r>
                          <w:proofErr w:type="spellEnd"/>
                          <w:r w:rsidRPr="007E0D9B">
                            <w:rPr>
                              <w:rFonts w:ascii="Helvetica Neue W23 for SKY Bd" w:eastAsia="Times New Roman" w:hAnsi="Helvetica Neue W23 for SKY Bd" w:cs="Helvetica Neue W23 for SKY Bd"/>
                              <w:b/>
                              <w:bCs/>
                              <w:color w:val="FFFFFF" w:themeColor="background1"/>
                              <w:sz w:val="32"/>
                              <w:szCs w:val="32"/>
                              <w:rtl/>
                            </w:rPr>
                            <w:t>}}</w:t>
                          </w:r>
                        </w:p>
                        <w:p w14:paraId="0CCCC12A" w14:textId="77777777" w:rsidR="00DF5CCD" w:rsidRDefault="00DF5CCD">
                          <w:pPr>
                            <w:bidi w:val="0"/>
                            <w:spacing w:after="0" w:line="240" w:lineRule="auto"/>
                            <w:jc w:val="center"/>
                            <w:rPr>
                              <w:rFonts w:ascii="Arial" w:hAnsi="Arial" w:cs="Arial"/>
                              <w:color w:val="FFFFFF"/>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A5EC2" id="_x0000_s1035" type="#_x0000_t202" style="position:absolute;left:0;text-align:left;margin-left:0;margin-top:38pt;width:193.4pt;height:36pt;flip:x;z-index:2516551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" filled="f" stroked="f">
              <v:textbox>
                <w:txbxContent>
                  <w:p w14:paraId="721E3B10" w14:textId="77777777" w:rsidR="00DF5CCD" w:rsidRPr="007E0D9B" w:rsidRDefault="00DF5CCD" w:rsidP="000542CC">
                    <w:pPr>
                      <w:jc w:val="center"/>
                      <w:rPr>
                        <w:rFonts w:ascii="Helvetica Neue W23 for SKY Bd" w:eastAsia="Times New Roman" w:hAnsi="Helvetica Neue W23 for SKY Bd" w:cs="Helvetica Neue W23 for SKY Bd"/>
                        <w:b/>
                        <w:bCs/>
                        <w:color w:val="FFFFFF" w:themeColor="background1"/>
                        <w:sz w:val="32"/>
                        <w:szCs w:val="40"/>
                        <w:rtl/>
                      </w:rPr>
                    </w:pPr>
                    <w:r w:rsidRPr="007E0D9B">
                      <w:rPr>
                        <w:rFonts w:ascii="Helvetica Neue W23 for SKY Bd" w:eastAsia="Times New Roman" w:hAnsi="Helvetica Neue W23 for SKY Bd" w:cs="Helvetica Neue W23 for SKY Bd"/>
                        <w:b/>
                        <w:bCs/>
                        <w:color w:val="FFFFFF" w:themeColor="background1"/>
                        <w:sz w:val="32"/>
                        <w:szCs w:val="32"/>
                        <w:rtl/>
                      </w:rPr>
                      <w:t>{{</w:t>
                    </w:r>
                    <w:proofErr w:type="spellStart"/>
                    <w:r w:rsidRPr="007E0D9B">
                      <w:rPr>
                        <w:rFonts w:ascii="Helvetica Neue W23 for SKY Bd" w:eastAsia="Times New Roman" w:hAnsi="Helvetica Neue W23 for SKY Bd" w:cs="Helvetica Neue W23 for SKY Bd"/>
                        <w:b/>
                        <w:bCs/>
                        <w:color w:val="FFFFFF" w:themeColor="background1"/>
                        <w:sz w:val="32"/>
                        <w:szCs w:val="32"/>
                      </w:rPr>
                      <w:t>schoolDisplayName</w:t>
                    </w:r>
                    <w:proofErr w:type="spellEnd"/>
                    <w:r w:rsidRPr="007E0D9B">
                      <w:rPr>
                        <w:rFonts w:ascii="Helvetica Neue W23 for SKY Bd" w:eastAsia="Times New Roman" w:hAnsi="Helvetica Neue W23 for SKY Bd" w:cs="Helvetica Neue W23 for SKY Bd"/>
                        <w:b/>
                        <w:bCs/>
                        <w:color w:val="FFFFFF" w:themeColor="background1"/>
                        <w:sz w:val="32"/>
                        <w:szCs w:val="32"/>
                        <w:rtl/>
                      </w:rPr>
                      <w:t>}}</w:t>
                    </w:r>
                  </w:p>
                  <w:p w14:paraId="0CCCC12A" w14:textId="77777777" w:rsidR="00DF5CCD" w:rsidRDefault="00DF5CCD">
                    <w:pPr>
                      <w:bidi w:val="0"/>
                      <w:spacing w:after="0" w:line="240" w:lineRule="auto"/>
                      <w:jc w:val="center"/>
                      <w:rPr>
                        <w:rFonts w:ascii="Arial" w:hAnsi="Arial" w:cs="Arial"/>
                        <w:color w:val="FFFFFF"/>
                        <w:sz w:val="28"/>
                        <w:szCs w:val="28"/>
                      </w:rPr>
                    </w:pP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84FA2"/>
    <w:multiLevelType w:val="hybridMultilevel"/>
    <w:tmpl w:val="F6B4163C"/>
    <w:lvl w:ilvl="0" w:tplc="0409000F">
      <w:start w:val="1"/>
      <w:numFmt w:val="decimal"/>
      <w:lvlText w:val="%1."/>
      <w:lvlJc w:val="left"/>
      <w:pPr>
        <w:ind w:left="1434" w:hanging="360"/>
      </w:pPr>
    </w:lvl>
    <w:lvl w:ilvl="1" w:tplc="04090019">
      <w:start w:val="1"/>
      <w:numFmt w:val="lowerLetter"/>
      <w:lvlText w:val="%2."/>
      <w:lvlJc w:val="left"/>
      <w:pPr>
        <w:ind w:left="2154" w:hanging="360"/>
      </w:pPr>
    </w:lvl>
    <w:lvl w:ilvl="2" w:tplc="0409001B">
      <w:start w:val="1"/>
      <w:numFmt w:val="lowerRoman"/>
      <w:lvlText w:val="%3."/>
      <w:lvlJc w:val="right"/>
      <w:pPr>
        <w:ind w:left="2874" w:hanging="180"/>
      </w:pPr>
    </w:lvl>
    <w:lvl w:ilvl="3" w:tplc="0409000F">
      <w:start w:val="1"/>
      <w:numFmt w:val="decimal"/>
      <w:lvlText w:val="%4."/>
      <w:lvlJc w:val="left"/>
      <w:pPr>
        <w:ind w:left="3594" w:hanging="360"/>
      </w:pPr>
    </w:lvl>
    <w:lvl w:ilvl="4" w:tplc="04090019">
      <w:start w:val="1"/>
      <w:numFmt w:val="lowerLetter"/>
      <w:lvlText w:val="%5."/>
      <w:lvlJc w:val="left"/>
      <w:pPr>
        <w:ind w:left="4314" w:hanging="360"/>
      </w:pPr>
    </w:lvl>
    <w:lvl w:ilvl="5" w:tplc="0409001B">
      <w:start w:val="1"/>
      <w:numFmt w:val="lowerRoman"/>
      <w:lvlText w:val="%6."/>
      <w:lvlJc w:val="right"/>
      <w:pPr>
        <w:ind w:left="5034" w:hanging="180"/>
      </w:pPr>
    </w:lvl>
    <w:lvl w:ilvl="6" w:tplc="0409000F">
      <w:start w:val="1"/>
      <w:numFmt w:val="decimal"/>
      <w:lvlText w:val="%7."/>
      <w:lvlJc w:val="left"/>
      <w:pPr>
        <w:ind w:left="5754" w:hanging="360"/>
      </w:pPr>
    </w:lvl>
    <w:lvl w:ilvl="7" w:tplc="04090019">
      <w:start w:val="1"/>
      <w:numFmt w:val="lowerLetter"/>
      <w:lvlText w:val="%8."/>
      <w:lvlJc w:val="left"/>
      <w:pPr>
        <w:ind w:left="6474" w:hanging="360"/>
      </w:pPr>
    </w:lvl>
    <w:lvl w:ilvl="8" w:tplc="0409001B">
      <w:start w:val="1"/>
      <w:numFmt w:val="lowerRoman"/>
      <w:lvlText w:val="%9."/>
      <w:lvlJc w:val="right"/>
      <w:pPr>
        <w:ind w:left="7194" w:hanging="180"/>
      </w:pPr>
    </w:lvl>
  </w:abstractNum>
  <w:abstractNum w:abstractNumId="1" w15:restartNumberingAfterBreak="0">
    <w:nsid w:val="2DE31344"/>
    <w:multiLevelType w:val="multilevel"/>
    <w:tmpl w:val="B234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D5270"/>
    <w:multiLevelType w:val="multilevel"/>
    <w:tmpl w:val="A2B0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80A95"/>
    <w:multiLevelType w:val="hybridMultilevel"/>
    <w:tmpl w:val="57C489B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FB97D7C"/>
    <w:multiLevelType w:val="multilevel"/>
    <w:tmpl w:val="8630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422061">
    <w:abstractNumId w:val="4"/>
  </w:num>
  <w:num w:numId="2" w16cid:durableId="111901402">
    <w:abstractNumId w:val="1"/>
  </w:num>
  <w:num w:numId="3" w16cid:durableId="1247568983">
    <w:abstractNumId w:val="2"/>
  </w:num>
  <w:num w:numId="4" w16cid:durableId="841578859">
    <w:abstractNumId w:val="3"/>
  </w:num>
  <w:num w:numId="5" w16cid:durableId="8355330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663"/>
    <w:rsid w:val="00047663"/>
    <w:rsid w:val="00067BFB"/>
    <w:rsid w:val="00344563"/>
    <w:rsid w:val="00393173"/>
    <w:rsid w:val="00485C04"/>
    <w:rsid w:val="004C1A27"/>
    <w:rsid w:val="00562678"/>
    <w:rsid w:val="005657C7"/>
    <w:rsid w:val="00637566"/>
    <w:rsid w:val="006708C9"/>
    <w:rsid w:val="00672E2A"/>
    <w:rsid w:val="008A1493"/>
    <w:rsid w:val="009429FB"/>
    <w:rsid w:val="009570AB"/>
    <w:rsid w:val="00A57920"/>
    <w:rsid w:val="00B14185"/>
    <w:rsid w:val="00C67D8A"/>
    <w:rsid w:val="00C87C5B"/>
    <w:rsid w:val="00CB25E1"/>
    <w:rsid w:val="00CF2A84"/>
    <w:rsid w:val="00D27875"/>
    <w:rsid w:val="00DF5CCD"/>
    <w:rsid w:val="00EE0FDB"/>
    <w:rsid w:val="00F118D1"/>
    <w:rsid w:val="00F8340C"/>
    <w:rsid w:val="00FD43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A077B"/>
  <w15:chartTrackingRefBased/>
  <w15:docId w15:val="{23C7E866-2138-40B4-AF61-33ABA110E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5C04"/>
    <w:pPr>
      <w:bidi/>
      <w:spacing w:after="120" w:line="276" w:lineRule="auto"/>
    </w:pPr>
    <w:rPr>
      <w:rFonts w:cs="Helvetica Neue W23 for SKY Reg"/>
      <w:color w:val="000000" w:themeColor="text1"/>
      <w:kern w:val="0"/>
      <w:sz w:val="22"/>
      <w14:ligatures w14:val="none"/>
    </w:rPr>
  </w:style>
  <w:style w:type="paragraph" w:styleId="1">
    <w:name w:val="heading 1"/>
    <w:basedOn w:val="a"/>
    <w:next w:val="a"/>
    <w:link w:val="1Char"/>
    <w:uiPriority w:val="9"/>
    <w:qFormat/>
    <w:rsid w:val="00485C04"/>
    <w:pPr>
      <w:keepNext/>
      <w:keepLines/>
      <w:spacing w:before="160" w:after="240"/>
      <w:jc w:val="center"/>
      <w:outlineLvl w:val="0"/>
    </w:pPr>
    <w:rPr>
      <w:rFonts w:asciiTheme="majorHAnsi" w:eastAsiaTheme="majorEastAsia" w:hAnsiTheme="majorHAnsi" w:cs="Helvetica Neue W23 for SKY Bd"/>
      <w:bCs/>
      <w:color w:val="0F4C5C"/>
      <w:sz w:val="40"/>
      <w:szCs w:val="40"/>
    </w:rPr>
  </w:style>
  <w:style w:type="paragraph" w:styleId="2">
    <w:name w:val="heading 2"/>
    <w:basedOn w:val="a"/>
    <w:next w:val="a"/>
    <w:link w:val="2Char"/>
    <w:uiPriority w:val="9"/>
    <w:unhideWhenUsed/>
    <w:qFormat/>
    <w:rsid w:val="00F118D1"/>
    <w:pPr>
      <w:spacing w:before="120"/>
      <w:outlineLvl w:val="1"/>
    </w:pPr>
    <w:rPr>
      <w:rFonts w:asciiTheme="majorHAnsi" w:eastAsiaTheme="majorEastAsia" w:hAnsiTheme="majorHAnsi" w:cs="Helvetica Neue W23 for SKY Bd"/>
      <w:bCs/>
      <w:color w:val="0F4C5C"/>
      <w:sz w:val="32"/>
      <w:szCs w:val="32"/>
    </w:rPr>
  </w:style>
  <w:style w:type="paragraph" w:styleId="3">
    <w:name w:val="heading 3"/>
    <w:basedOn w:val="a"/>
    <w:next w:val="a"/>
    <w:link w:val="3Char"/>
    <w:uiPriority w:val="9"/>
    <w:unhideWhenUsed/>
    <w:qFormat/>
    <w:rsid w:val="00F118D1"/>
    <w:pPr>
      <w:keepNext/>
      <w:keepLines/>
      <w:spacing w:before="120" w:after="60"/>
      <w:outlineLvl w:val="2"/>
    </w:pPr>
    <w:rPr>
      <w:rFonts w:eastAsiaTheme="majorEastAsia" w:cs="Helvetica Neue W23 for SKY Bd"/>
      <w:color w:val="0F4C5C"/>
      <w:sz w:val="28"/>
      <w:szCs w:val="28"/>
    </w:rPr>
  </w:style>
  <w:style w:type="paragraph" w:styleId="4">
    <w:name w:val="heading 4"/>
    <w:basedOn w:val="a"/>
    <w:next w:val="a"/>
    <w:link w:val="4Char"/>
    <w:uiPriority w:val="9"/>
    <w:semiHidden/>
    <w:unhideWhenUsed/>
    <w:qFormat/>
    <w:rsid w:val="00F118D1"/>
    <w:pPr>
      <w:keepNext/>
      <w:keepLines/>
      <w:spacing w:before="120" w:after="0"/>
      <w:outlineLvl w:val="3"/>
    </w:pPr>
    <w:rPr>
      <w:rFonts w:eastAsiaTheme="majorEastAsia" w:cs="Helvetica Neue W23 for SKY Bd"/>
      <w:bCs/>
      <w:i/>
      <w:color w:val="0F4C5C"/>
    </w:rPr>
  </w:style>
  <w:style w:type="paragraph" w:styleId="5">
    <w:name w:val="heading 5"/>
    <w:basedOn w:val="a"/>
    <w:next w:val="a"/>
    <w:link w:val="5Char"/>
    <w:uiPriority w:val="9"/>
    <w:semiHidden/>
    <w:unhideWhenUsed/>
    <w:qFormat/>
    <w:rsid w:val="00DF5CC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F5CC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F5CC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F5CC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F5CC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85C04"/>
    <w:rPr>
      <w:rFonts w:asciiTheme="majorHAnsi" w:eastAsiaTheme="majorEastAsia" w:hAnsiTheme="majorHAnsi" w:cs="Helvetica Neue W23 for SKY Bd"/>
      <w:bCs/>
      <w:color w:val="0F4C5C"/>
      <w:kern w:val="0"/>
      <w:sz w:val="40"/>
      <w:szCs w:val="40"/>
      <w14:ligatures w14:val="none"/>
    </w:rPr>
  </w:style>
  <w:style w:type="character" w:customStyle="1" w:styleId="2Char">
    <w:name w:val="عنوان 2 Char"/>
    <w:basedOn w:val="a0"/>
    <w:link w:val="2"/>
    <w:uiPriority w:val="9"/>
    <w:rsid w:val="00F118D1"/>
    <w:rPr>
      <w:rFonts w:asciiTheme="majorHAnsi" w:eastAsiaTheme="majorEastAsia" w:hAnsiTheme="majorHAnsi" w:cs="Helvetica Neue W23 for SKY Bd"/>
      <w:bCs/>
      <w:color w:val="0F4C5C"/>
      <w:kern w:val="0"/>
      <w:sz w:val="32"/>
      <w:szCs w:val="32"/>
      <w14:ligatures w14:val="none"/>
    </w:rPr>
  </w:style>
  <w:style w:type="character" w:customStyle="1" w:styleId="3Char">
    <w:name w:val="عنوان 3 Char"/>
    <w:basedOn w:val="a0"/>
    <w:link w:val="3"/>
    <w:uiPriority w:val="9"/>
    <w:rsid w:val="00F118D1"/>
    <w:rPr>
      <w:rFonts w:eastAsiaTheme="majorEastAsia" w:cs="Helvetica Neue W23 for SKY Bd"/>
      <w:color w:val="0F4C5C"/>
      <w:kern w:val="0"/>
      <w:sz w:val="28"/>
      <w:szCs w:val="28"/>
      <w14:ligatures w14:val="none"/>
    </w:rPr>
  </w:style>
  <w:style w:type="character" w:customStyle="1" w:styleId="4Char">
    <w:name w:val="عنوان 4 Char"/>
    <w:basedOn w:val="a0"/>
    <w:link w:val="4"/>
    <w:uiPriority w:val="9"/>
    <w:semiHidden/>
    <w:rsid w:val="00F118D1"/>
    <w:rPr>
      <w:rFonts w:eastAsiaTheme="majorEastAsia" w:cs="Helvetica Neue W23 for SKY Bd"/>
      <w:bCs/>
      <w:i/>
      <w:color w:val="0F4C5C"/>
      <w:kern w:val="0"/>
      <w:sz w:val="22"/>
      <w14:ligatures w14:val="none"/>
    </w:rPr>
  </w:style>
  <w:style w:type="character" w:customStyle="1" w:styleId="5Char">
    <w:name w:val="عنوان 5 Char"/>
    <w:basedOn w:val="a0"/>
    <w:link w:val="5"/>
    <w:uiPriority w:val="9"/>
    <w:semiHidden/>
    <w:rsid w:val="00DF5CCD"/>
    <w:rPr>
      <w:rFonts w:eastAsiaTheme="majorEastAsia" w:cstheme="majorBidi"/>
      <w:color w:val="0F4761" w:themeColor="accent1" w:themeShade="BF"/>
      <w:kern w:val="0"/>
      <w:sz w:val="22"/>
      <w14:ligatures w14:val="none"/>
    </w:rPr>
  </w:style>
  <w:style w:type="character" w:customStyle="1" w:styleId="6Char">
    <w:name w:val="عنوان 6 Char"/>
    <w:basedOn w:val="a0"/>
    <w:link w:val="6"/>
    <w:uiPriority w:val="9"/>
    <w:semiHidden/>
    <w:rsid w:val="00DF5CCD"/>
    <w:rPr>
      <w:rFonts w:eastAsiaTheme="majorEastAsia" w:cstheme="majorBidi"/>
      <w:i/>
      <w:iCs/>
      <w:color w:val="595959" w:themeColor="text1" w:themeTint="A6"/>
      <w:kern w:val="0"/>
      <w:sz w:val="22"/>
      <w14:ligatures w14:val="none"/>
    </w:rPr>
  </w:style>
  <w:style w:type="character" w:customStyle="1" w:styleId="7Char">
    <w:name w:val="عنوان 7 Char"/>
    <w:basedOn w:val="a0"/>
    <w:link w:val="7"/>
    <w:uiPriority w:val="9"/>
    <w:semiHidden/>
    <w:rsid w:val="00DF5CCD"/>
    <w:rPr>
      <w:rFonts w:eastAsiaTheme="majorEastAsia" w:cstheme="majorBidi"/>
      <w:color w:val="595959" w:themeColor="text1" w:themeTint="A6"/>
      <w:kern w:val="0"/>
      <w:sz w:val="22"/>
      <w14:ligatures w14:val="none"/>
    </w:rPr>
  </w:style>
  <w:style w:type="character" w:customStyle="1" w:styleId="8Char">
    <w:name w:val="عنوان 8 Char"/>
    <w:basedOn w:val="a0"/>
    <w:link w:val="8"/>
    <w:uiPriority w:val="9"/>
    <w:semiHidden/>
    <w:rsid w:val="00DF5CCD"/>
    <w:rPr>
      <w:rFonts w:eastAsiaTheme="majorEastAsia" w:cstheme="majorBidi"/>
      <w:i/>
      <w:iCs/>
      <w:color w:val="272727" w:themeColor="text1" w:themeTint="D8"/>
      <w:kern w:val="0"/>
      <w:sz w:val="22"/>
      <w14:ligatures w14:val="none"/>
    </w:rPr>
  </w:style>
  <w:style w:type="character" w:customStyle="1" w:styleId="9Char">
    <w:name w:val="عنوان 9 Char"/>
    <w:basedOn w:val="a0"/>
    <w:link w:val="9"/>
    <w:uiPriority w:val="9"/>
    <w:semiHidden/>
    <w:rsid w:val="00DF5CCD"/>
    <w:rPr>
      <w:rFonts w:eastAsiaTheme="majorEastAsia" w:cstheme="majorBidi"/>
      <w:color w:val="272727" w:themeColor="text1" w:themeTint="D8"/>
      <w:kern w:val="0"/>
      <w:sz w:val="22"/>
      <w14:ligatures w14:val="none"/>
    </w:rPr>
  </w:style>
  <w:style w:type="paragraph" w:styleId="a3">
    <w:name w:val="Title"/>
    <w:basedOn w:val="a"/>
    <w:next w:val="a"/>
    <w:link w:val="Char"/>
    <w:uiPriority w:val="10"/>
    <w:qFormat/>
    <w:rsid w:val="00DF5CC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Char">
    <w:name w:val="العنوان Char"/>
    <w:basedOn w:val="a0"/>
    <w:link w:val="a3"/>
    <w:uiPriority w:val="10"/>
    <w:rsid w:val="00DF5CCD"/>
    <w:rPr>
      <w:rFonts w:asciiTheme="majorHAnsi" w:eastAsiaTheme="majorEastAsia" w:hAnsiTheme="majorHAnsi" w:cstheme="majorBidi"/>
      <w:spacing w:val="-10"/>
      <w:kern w:val="28"/>
      <w:sz w:val="56"/>
      <w:szCs w:val="56"/>
      <w14:ligatures w14:val="none"/>
    </w:rPr>
  </w:style>
  <w:style w:type="paragraph" w:styleId="a4">
    <w:name w:val="Subtitle"/>
    <w:basedOn w:val="a"/>
    <w:next w:val="a"/>
    <w:link w:val="Char0"/>
    <w:uiPriority w:val="11"/>
    <w:qFormat/>
    <w:rsid w:val="00F118D1"/>
    <w:pPr>
      <w:numPr>
        <w:ilvl w:val="1"/>
      </w:numPr>
      <w:spacing w:before="60"/>
    </w:pPr>
    <w:rPr>
      <w:rFonts w:eastAsiaTheme="majorEastAsia"/>
      <w:color w:val="0F4C5C"/>
      <w:spacing w:val="15"/>
      <w:sz w:val="28"/>
      <w:szCs w:val="26"/>
    </w:rPr>
  </w:style>
  <w:style w:type="character" w:customStyle="1" w:styleId="Char0">
    <w:name w:val="عنوان فرعي Char"/>
    <w:basedOn w:val="a0"/>
    <w:link w:val="a4"/>
    <w:uiPriority w:val="11"/>
    <w:rsid w:val="00F118D1"/>
    <w:rPr>
      <w:rFonts w:eastAsiaTheme="majorEastAsia" w:cs="Helvetica Neue W23 for SKY Reg"/>
      <w:color w:val="0F4C5C"/>
      <w:spacing w:val="15"/>
      <w:kern w:val="0"/>
      <w:sz w:val="28"/>
      <w:szCs w:val="26"/>
      <w14:ligatures w14:val="none"/>
    </w:rPr>
  </w:style>
  <w:style w:type="paragraph" w:styleId="a5">
    <w:name w:val="Quote"/>
    <w:basedOn w:val="a"/>
    <w:next w:val="a"/>
    <w:link w:val="Char1"/>
    <w:uiPriority w:val="29"/>
    <w:qFormat/>
    <w:rsid w:val="00D27875"/>
    <w:pPr>
      <w:spacing w:before="120"/>
      <w:ind w:left="284" w:right="284"/>
    </w:pPr>
    <w:rPr>
      <w:i/>
      <w:color w:val="5A5A5A"/>
      <w:szCs w:val="22"/>
    </w:rPr>
  </w:style>
  <w:style w:type="character" w:customStyle="1" w:styleId="Char1">
    <w:name w:val="اقتباس Char"/>
    <w:basedOn w:val="a0"/>
    <w:link w:val="a5"/>
    <w:uiPriority w:val="29"/>
    <w:rsid w:val="00D27875"/>
    <w:rPr>
      <w:rFonts w:cs="Helvetica Neue W23 for SKY Reg"/>
      <w:i/>
      <w:color w:val="5A5A5A"/>
      <w:kern w:val="0"/>
      <w:sz w:val="22"/>
      <w:szCs w:val="22"/>
      <w14:ligatures w14:val="none"/>
    </w:rPr>
  </w:style>
  <w:style w:type="paragraph" w:styleId="a6">
    <w:name w:val="List Paragraph"/>
    <w:basedOn w:val="a"/>
    <w:uiPriority w:val="34"/>
    <w:qFormat/>
    <w:rsid w:val="00DF5CCD"/>
    <w:pPr>
      <w:ind w:left="720"/>
      <w:contextualSpacing/>
    </w:pPr>
  </w:style>
  <w:style w:type="character" w:styleId="a7">
    <w:name w:val="Intense Emphasis"/>
    <w:basedOn w:val="a0"/>
    <w:uiPriority w:val="21"/>
    <w:qFormat/>
    <w:rsid w:val="00DF5CCD"/>
    <w:rPr>
      <w:i/>
      <w:iCs/>
      <w:color w:val="0F4761" w:themeColor="accent1" w:themeShade="BF"/>
    </w:rPr>
  </w:style>
  <w:style w:type="paragraph" w:styleId="a8">
    <w:name w:val="Intense Quote"/>
    <w:basedOn w:val="a"/>
    <w:next w:val="a"/>
    <w:link w:val="Char2"/>
    <w:uiPriority w:val="30"/>
    <w:qFormat/>
    <w:rsid w:val="00D27875"/>
    <w:pPr>
      <w:pBdr>
        <w:top w:val="single" w:sz="4" w:space="10" w:color="0F4761" w:themeColor="accent1" w:themeShade="BF"/>
        <w:bottom w:val="single" w:sz="4" w:space="10" w:color="0F4761" w:themeColor="accent1" w:themeShade="BF"/>
      </w:pBdr>
      <w:spacing w:before="120"/>
      <w:ind w:left="425" w:right="425"/>
    </w:pPr>
    <w:rPr>
      <w:rFonts w:cs="Helvetica Neue W23 for SKY Bd"/>
      <w:bCs/>
      <w:i/>
      <w:color w:val="0F4C5C"/>
    </w:rPr>
  </w:style>
  <w:style w:type="character" w:customStyle="1" w:styleId="Char2">
    <w:name w:val="اقتباس مكثف Char"/>
    <w:basedOn w:val="a0"/>
    <w:link w:val="a8"/>
    <w:uiPriority w:val="30"/>
    <w:rsid w:val="00D27875"/>
    <w:rPr>
      <w:rFonts w:cs="Helvetica Neue W23 for SKY Bd"/>
      <w:bCs/>
      <w:i/>
      <w:color w:val="0F4C5C"/>
      <w:kern w:val="0"/>
      <w:sz w:val="22"/>
      <w14:ligatures w14:val="none"/>
    </w:rPr>
  </w:style>
  <w:style w:type="character" w:styleId="a9">
    <w:name w:val="Intense Reference"/>
    <w:basedOn w:val="a0"/>
    <w:uiPriority w:val="32"/>
    <w:qFormat/>
    <w:rsid w:val="00DF5CCD"/>
    <w:rPr>
      <w:b/>
      <w:bCs/>
      <w:smallCaps/>
      <w:color w:val="0F4761" w:themeColor="accent1" w:themeShade="BF"/>
      <w:spacing w:val="5"/>
    </w:rPr>
  </w:style>
  <w:style w:type="paragraph" w:styleId="aa">
    <w:name w:val="header"/>
    <w:basedOn w:val="a"/>
    <w:link w:val="Char3"/>
    <w:unhideWhenUsed/>
    <w:rsid w:val="00DF5CCD"/>
    <w:pPr>
      <w:tabs>
        <w:tab w:val="center" w:pos="4153"/>
        <w:tab w:val="right" w:pos="8306"/>
      </w:tabs>
      <w:spacing w:after="0" w:line="240" w:lineRule="auto"/>
    </w:pPr>
  </w:style>
  <w:style w:type="character" w:customStyle="1" w:styleId="Char3">
    <w:name w:val="رأس الصفحة Char"/>
    <w:basedOn w:val="a0"/>
    <w:link w:val="aa"/>
    <w:rsid w:val="00DF5CCD"/>
    <w:rPr>
      <w:rFonts w:cs="Helvetica Neue W23 for SKY Reg"/>
      <w:color w:val="000000" w:themeColor="text1"/>
      <w:kern w:val="0"/>
      <w:sz w:val="22"/>
      <w14:ligatures w14:val="none"/>
    </w:rPr>
  </w:style>
  <w:style w:type="paragraph" w:styleId="ab">
    <w:name w:val="footer"/>
    <w:basedOn w:val="a"/>
    <w:link w:val="Char4"/>
    <w:unhideWhenUsed/>
    <w:rsid w:val="00DF5CCD"/>
    <w:pPr>
      <w:tabs>
        <w:tab w:val="center" w:pos="4153"/>
        <w:tab w:val="right" w:pos="8306"/>
      </w:tabs>
      <w:spacing w:after="0" w:line="240" w:lineRule="auto"/>
    </w:pPr>
  </w:style>
  <w:style w:type="character" w:customStyle="1" w:styleId="Char4">
    <w:name w:val="تذييل الصفحة Char"/>
    <w:basedOn w:val="a0"/>
    <w:link w:val="ab"/>
    <w:rsid w:val="00DF5CCD"/>
    <w:rPr>
      <w:rFonts w:cs="Helvetica Neue W23 for SKY Reg"/>
      <w:color w:val="000000" w:themeColor="text1"/>
      <w:kern w:val="0"/>
      <w:sz w:val="22"/>
      <w14:ligatures w14:val="none"/>
    </w:rPr>
  </w:style>
  <w:style w:type="paragraph" w:styleId="ac">
    <w:name w:val="No Spacing"/>
    <w:link w:val="Char5"/>
    <w:uiPriority w:val="1"/>
    <w:qFormat/>
    <w:rsid w:val="00DF5CCD"/>
    <w:pPr>
      <w:bidi/>
      <w:spacing w:after="0" w:line="240" w:lineRule="auto"/>
    </w:pPr>
    <w:rPr>
      <w:rFonts w:eastAsiaTheme="minorEastAsia"/>
      <w:kern w:val="0"/>
      <w:sz w:val="22"/>
      <w:szCs w:val="22"/>
      <w14:ligatures w14:val="none"/>
    </w:rPr>
  </w:style>
  <w:style w:type="character" w:customStyle="1" w:styleId="Char5">
    <w:name w:val="بلا تباعد Char"/>
    <w:basedOn w:val="a0"/>
    <w:link w:val="ac"/>
    <w:uiPriority w:val="1"/>
    <w:rsid w:val="00DF5CCD"/>
    <w:rPr>
      <w:rFonts w:eastAsiaTheme="minorEastAsia"/>
      <w:kern w:val="0"/>
      <w:sz w:val="22"/>
      <w:szCs w:val="22"/>
      <w14:ligatures w14:val="none"/>
    </w:rPr>
  </w:style>
  <w:style w:type="paragraph" w:customStyle="1" w:styleId="30">
    <w:name w:val="العنوان 3"/>
    <w:basedOn w:val="a"/>
    <w:link w:val="3Char0"/>
    <w:qFormat/>
    <w:rsid w:val="00F118D1"/>
  </w:style>
  <w:style w:type="character" w:customStyle="1" w:styleId="3Char0">
    <w:name w:val="العنوان 3 Char"/>
    <w:basedOn w:val="a0"/>
    <w:link w:val="30"/>
    <w:rsid w:val="00F118D1"/>
    <w:rPr>
      <w:rFonts w:cs="Helvetica Neue W23 for SKY Reg"/>
      <w:color w:val="000000" w:themeColor="text1"/>
      <w:kern w:val="0"/>
      <w:sz w:val="22"/>
      <w14:ligatures w14:val="none"/>
    </w:rPr>
  </w:style>
  <w:style w:type="paragraph" w:styleId="ad">
    <w:name w:val="caption"/>
    <w:basedOn w:val="a"/>
    <w:next w:val="a"/>
    <w:link w:val="Char6"/>
    <w:uiPriority w:val="35"/>
    <w:unhideWhenUsed/>
    <w:qFormat/>
    <w:rsid w:val="00F118D1"/>
    <w:pPr>
      <w:spacing w:before="60" w:after="60" w:line="240" w:lineRule="auto"/>
    </w:pPr>
    <w:rPr>
      <w:i/>
      <w:color w:val="5A5A5A"/>
      <w:sz w:val="18"/>
      <w:szCs w:val="20"/>
    </w:rPr>
  </w:style>
  <w:style w:type="paragraph" w:customStyle="1" w:styleId="ae">
    <w:name w:val="بدون تباعد"/>
    <w:basedOn w:val="ad"/>
    <w:link w:val="Char7"/>
    <w:qFormat/>
    <w:rsid w:val="00D27875"/>
    <w:pPr>
      <w:spacing w:before="0" w:after="0" w:line="360" w:lineRule="auto"/>
    </w:pPr>
    <w:rPr>
      <w:color w:val="000000"/>
      <w:szCs w:val="24"/>
    </w:rPr>
  </w:style>
  <w:style w:type="character" w:customStyle="1" w:styleId="Char6">
    <w:name w:val="تسمية توضيحية Char"/>
    <w:basedOn w:val="a0"/>
    <w:link w:val="ad"/>
    <w:uiPriority w:val="35"/>
    <w:rsid w:val="00D27875"/>
    <w:rPr>
      <w:rFonts w:cs="Helvetica Neue W23 for SKY Reg"/>
      <w:i/>
      <w:color w:val="5A5A5A"/>
      <w:kern w:val="0"/>
      <w:sz w:val="18"/>
      <w:szCs w:val="20"/>
      <w14:ligatures w14:val="none"/>
    </w:rPr>
  </w:style>
  <w:style w:type="character" w:customStyle="1" w:styleId="Char7">
    <w:name w:val="بدون تباعد Char"/>
    <w:basedOn w:val="Char6"/>
    <w:link w:val="ae"/>
    <w:rsid w:val="00D27875"/>
    <w:rPr>
      <w:rFonts w:cs="Helvetica Neue W23 for SKY Reg"/>
      <w:i/>
      <w:color w:val="000000"/>
      <w:kern w:val="0"/>
      <w:sz w:val="18"/>
      <w:szCs w:val="20"/>
      <w14:ligatures w14:val="none"/>
    </w:rPr>
  </w:style>
  <w:style w:type="paragraph" w:customStyle="1" w:styleId="af">
    <w:name w:val="فقرة قائمة"/>
    <w:basedOn w:val="ae"/>
    <w:link w:val="Char8"/>
    <w:qFormat/>
    <w:rsid w:val="00D27875"/>
    <w:pPr>
      <w:spacing w:after="120"/>
      <w:ind w:left="284" w:hanging="284"/>
    </w:pPr>
  </w:style>
  <w:style w:type="character" w:customStyle="1" w:styleId="Char8">
    <w:name w:val="فقرة قائمة Char"/>
    <w:basedOn w:val="Char7"/>
    <w:link w:val="af"/>
    <w:rsid w:val="00D27875"/>
    <w:rPr>
      <w:rFonts w:cs="Helvetica Neue W23 for SKY Reg"/>
      <w:i/>
      <w:color w:val="000000"/>
      <w:kern w:val="0"/>
      <w:sz w:val="18"/>
      <w:szCs w:val="20"/>
      <w14:ligatures w14:val="none"/>
    </w:rPr>
  </w:style>
  <w:style w:type="paragraph" w:customStyle="1" w:styleId="af0">
    <w:name w:val="رأس الجدول"/>
    <w:basedOn w:val="af"/>
    <w:link w:val="Char9"/>
    <w:qFormat/>
    <w:rsid w:val="009570AB"/>
    <w:pPr>
      <w:spacing w:after="0" w:line="240" w:lineRule="auto"/>
      <w:ind w:left="0" w:firstLine="0"/>
      <w:jc w:val="center"/>
    </w:pPr>
    <w:rPr>
      <w:color w:val="FFFFFF" w:themeColor="background1"/>
      <w:szCs w:val="22"/>
    </w:rPr>
  </w:style>
  <w:style w:type="character" w:customStyle="1" w:styleId="Char9">
    <w:name w:val="رأس الجدول Char"/>
    <w:basedOn w:val="Char8"/>
    <w:link w:val="af0"/>
    <w:rsid w:val="009570AB"/>
    <w:rPr>
      <w:rFonts w:cs="Helvetica Neue W23 for SKY Reg"/>
      <w:i/>
      <w:color w:val="FFFFFF" w:themeColor="background1"/>
      <w:kern w:val="0"/>
      <w:sz w:val="18"/>
      <w:szCs w:val="22"/>
      <w14:ligatures w14:val="none"/>
    </w:rPr>
  </w:style>
  <w:style w:type="paragraph" w:customStyle="1" w:styleId="af1">
    <w:name w:val="نص الجدول"/>
    <w:basedOn w:val="af0"/>
    <w:link w:val="Chara"/>
    <w:qFormat/>
    <w:rsid w:val="009570AB"/>
    <w:pPr>
      <w:jc w:val="left"/>
    </w:pPr>
    <w:rPr>
      <w:color w:val="000000" w:themeColor="text1"/>
    </w:rPr>
  </w:style>
  <w:style w:type="character" w:customStyle="1" w:styleId="Chara">
    <w:name w:val="نص الجدول Char"/>
    <w:basedOn w:val="Char9"/>
    <w:link w:val="af1"/>
    <w:rsid w:val="009570AB"/>
    <w:rPr>
      <w:rFonts w:cs="Helvetica Neue W23 for SKY Reg"/>
      <w:i/>
      <w:color w:val="000000" w:themeColor="text1"/>
      <w:kern w:val="0"/>
      <w:sz w:val="18"/>
      <w:szCs w:val="22"/>
      <w14:ligatures w14:val="none"/>
    </w:rPr>
  </w:style>
  <w:style w:type="table" w:styleId="af2">
    <w:name w:val="Table Grid"/>
    <w:basedOn w:val="a1"/>
    <w:uiPriority w:val="39"/>
    <w:rsid w:val="00047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E-Cover-Body">
    <w:name w:val="MOE-Cover-Body"/>
    <w:uiPriority w:val="1"/>
    <w:qFormat/>
    <w:pPr>
      <w:bidi/>
      <w:spacing w:after="0" w:line="240" w:lineRule="auto"/>
      <w:jc w:val="right"/>
    </w:pPr>
    <w:rPr>
      <w:rFonts w:ascii="Helvetica Neue W23 for SKY Reg" w:eastAsia="Helvetica Neue W23 for SKY Reg" w:hAnsi="Helvetica Neue W23 for SKY Reg" w:cs="Helvetica Neue W23 for SKY Reg"/>
      <w:color w:val="0B3946"/>
    </w:rPr>
  </w:style>
  <w:style w:type="paragraph" w:customStyle="1" w:styleId="MOE-Cover-Title">
    <w:name w:val="MOE-Cover-Title"/>
    <w:basedOn w:val="MOE-Cover-Body"/>
    <w:next w:val="MOE-Cover-Subtitle"/>
    <w:uiPriority w:val="1"/>
    <w:qFormat/>
    <w:pPr>
      <w:jc w:val="center"/>
    </w:pPr>
    <w:rPr>
      <w:b/>
      <w:bCs/>
      <w:color w:val="C1B489"/>
      <w:sz w:val="72"/>
      <w:szCs w:val="72"/>
    </w:rPr>
  </w:style>
  <w:style w:type="paragraph" w:customStyle="1" w:styleId="MOE-Cover-Subtitle">
    <w:name w:val="MOE-Cover-Subtitle"/>
    <w:basedOn w:val="MOE-Cover-Body"/>
    <w:next w:val="MOE-Cover-Body"/>
    <w:uiPriority w:val="1"/>
    <w:qFormat/>
    <w:pPr>
      <w:jc w:val="center"/>
    </w:pPr>
    <w:rPr>
      <w:b/>
      <w:bCs/>
      <w:color w:val="C1B489"/>
      <w:sz w:val="36"/>
      <w:szCs w:val="36"/>
    </w:rPr>
  </w:style>
  <w:style w:type="paragraph" w:customStyle="1" w:styleId="MOE-Cover-NoSpacing">
    <w:name w:val="MOE-Cover-NoSpacing"/>
    <w:uiPriority w:val="1"/>
    <w:qFormat/>
    <w:rsid w:val="002B4419"/>
    <w:pPr>
      <w:bidi/>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6.jpg"/></Relationships>
</file>

<file path=word/_rels/footer4.xml.rels><?xml version="1.0" encoding="UTF-8" standalone="yes"?>
<Relationships xmlns="http://schemas.openxmlformats.org/package/2006/relationships"><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7.jp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ora\Desktop\&#1602;&#1575;&#1604;&#1576;%20&#1575;&#1604;&#1578;&#1602;&#1575;&#1585;&#1610;&#1585;%20&#1575;&#1604;&#1605;&#1583;&#1585;&#1587;&#1610;&#1577;%20&#1575;&#1604;&#1585;&#1587;&#1605;&#16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31B77-2BB2-49C2-8330-C2AEB5C29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قالب التقارير المدرسية الرسمي.dotx</Template>
  <TotalTime>38</TotalTime>
  <Pages>6</Pages>
  <Words>725</Words>
  <Characters>4133</Characters>
  <Application>Microsoft Office Word</Application>
  <DocSecurity>0</DocSecurity>
  <Lines>34</Lines>
  <Paragraphs>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dc:creator>
  <cp:keywords/>
  <dc:description/>
  <cp:lastModifiedBy>MAZEN,HEJAB,MUAWWADH,AL HIRSANI</cp:lastModifiedBy>
  <cp:revision>4</cp:revision>
  <dcterms:created xsi:type="dcterms:W3CDTF">2026-07-17T12:18:00Z</dcterms:created>
  <dcterms:modified xsi:type="dcterms:W3CDTF">2026-08-21T13:08:00Z</dcterms:modified>
</cp:coreProperties>
</file>