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6100" w14:textId="794285EC" w:rsidR="00000000" w:rsidRDefault="0000000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EF45EF2" wp14:editId="6DAD47F9">
                <wp:simplePos x="0" y="0"/>
                <wp:positionH relativeFrom="margin">
                  <wp:posOffset>1393190</wp:posOffset>
                </wp:positionH>
                <wp:positionV relativeFrom="margin">
                  <wp:posOffset>-2952115</wp:posOffset>
                </wp:positionV>
                <wp:extent cx="2239200" cy="1036800"/>
                <wp:effectExtent l="0" t="0" r="0" b="0"/>
                <wp:wrapTight wrapText="bothSides">
                  <wp:wrapPolygon edited="0">
                    <wp:start x="551" y="0"/>
                    <wp:lineTo x="551" y="21044"/>
                    <wp:lineTo x="20951" y="21044"/>
                    <wp:lineTo x="20951" y="0"/>
                    <wp:lineTo x="551" y="0"/>
                  </wp:wrapPolygon>
                </wp:wrapTight>
                <wp:docPr id="693259080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39200" cy="103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D42667" w14:textId="794285EC" w:rsidR="00000000" w:rsidRPr="00F43BC9" w:rsidRDefault="00000000" w:rsidP="0039566C">
                            <w:pPr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{{educationDepartmentPrefix}}</w:t>
                            </w:r>
                          </w:p>
                          <w:p w14:paraId="2AD1F444" w14:textId="794285EC" w:rsidR="00000000" w:rsidRPr="00A5666A" w:rsidRDefault="00000000" w:rsidP="0039566C">
                            <w:pPr>
                              <w:rPr>
                                <w:rFonts w:ascii="Helvetica Neue W23 for SKY Reg" w:hAnsi="Helvetica Neue W23 for SKY Reg" w:cs="Helvetica Neue W23 for SKY Reg"/>
                                <w:color w:val="04A9A6"/>
                                <w:sz w:val="32"/>
                                <w:szCs w:val="32"/>
                              </w:rPr>
                            </w:pPr>
                            <w:r w:rsidRPr="00F43BC9">
                              <w:rPr>
                                <w:rFonts w:ascii="Helvetica Neue W23 for SKY Reg" w:hAnsi="Helvetica Neue W23 for SKY Reg" w:cs="Helvetica Neue W23 for SKY Reg"/>
                                <w:color w:val="04A9A6"/>
                                <w:sz w:val="28"/>
                                <w:szCs w:val="28"/>
                                <w:rtl/>
                              </w:rPr>
                              <w:t>{{educationDepartmentName}}</w:t>
                            </w:r>
                          </w:p>
                          <w:p w14:paraId="5394AD0B" w14:textId="794285EC" w:rsidR="00000000" w:rsidRPr="00F43BC9" w:rsidRDefault="00000000" w:rsidP="0039566C">
                            <w:pPr>
                              <w:rPr>
                                <w:rFonts w:ascii="Helvetica Neue W23 for SKY Reg" w:hAnsi="Helvetica Neue W23 for SKY Reg" w:cs="Helvetica Neue W23 for SKY Reg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/>
                                <w:sz w:val="28"/>
                                <w:szCs w:val="28"/>
                                <w:rtl/>
                              </w:rPr>
                              <w:t>{{schoolDisplayName}}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45EF2" id="_x0000_t202" coordsize="21600,21600" o:spt="202" path="m,l,21600r21600,l21600,xe">
                <v:stroke joinstyle="miter"/>
                <v:path gradientshapeok="t" o:connecttype="rect"/>
              </v:shapetype>
              <v:shape id="مربع نص 255" o:spid="_x0000_s1026" type="#_x0000_t202" style="position:absolute;left:0;text-align:left;margin-left:109.7pt;margin-top:-232.45pt;width:176.3pt;height:81.65pt;flip:x;z-index:-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" filled="f" stroked="f" strokeweight=".5pt">
                <v:textbox>
                  <w:txbxContent>
                    <w:p w14:paraId="09D42667" w14:textId="794285EC" w:rsidR="00000000" w:rsidRPr="00F43BC9" w:rsidRDefault="00000000" w:rsidP="0039566C">
                      <w:pPr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sz w:val="28"/>
                          <w:szCs w:val="28"/>
                          <w:rtl/>
                        </w:rPr>
                        <w:t>{{educationDepartmentPrefix}}</w:t>
                      </w:r>
                    </w:p>
                    <w:p w14:paraId="2AD1F444" w14:textId="794285EC" w:rsidR="00000000" w:rsidRPr="00A5666A" w:rsidRDefault="00000000" w:rsidP="0039566C">
                      <w:pPr>
                        <w:rPr>
                          <w:rFonts w:ascii="Helvetica Neue W23 for SKY Reg" w:hAnsi="Helvetica Neue W23 for SKY Reg" w:cs="Helvetica Neue W23 for SKY Reg"/>
                          <w:color w:val="04A9A6"/>
                          <w:sz w:val="32"/>
                          <w:szCs w:val="32"/>
                        </w:rPr>
                      </w:pPr>
                      <w:r w:rsidRPr="00F43BC9">
                        <w:rPr>
                          <w:rFonts w:ascii="Helvetica Neue W23 for SKY Reg" w:hAnsi="Helvetica Neue W23 for SKY Reg" w:cs="Helvetica Neue W23 for SKY Reg"/>
                          <w:color w:val="04A9A6"/>
                          <w:sz w:val="28"/>
                          <w:szCs w:val="28"/>
                          <w:rtl/>
                        </w:rPr>
                        <w:t>{{educationDepartmentName}}</w:t>
                      </w:r>
                    </w:p>
                    <w:p w14:paraId="5394AD0B" w14:textId="794285EC" w:rsidR="00000000" w:rsidRPr="00F43BC9" w:rsidRDefault="00000000" w:rsidP="0039566C">
                      <w:pPr>
                        <w:rPr>
                          <w:rFonts w:ascii="Helvetica Neue W23 for SKY Reg" w:hAnsi="Helvetica Neue W23 for SKY Reg" w:cs="Helvetica Neue W23 for SKY Reg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/>
                          <w:sz w:val="28"/>
                          <w:szCs w:val="28"/>
                          <w:rtl/>
                        </w:rPr>
                        <w:t>{{schoolDisplayName}}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>
        <w:rPr>
          <w:rFonts w:hint="cs"/>
          <w:noProof/>
          <w:color w:val="7030A0"/>
          <w:rtl/>
        </w:rPr>
        <w:drawing>
          <wp:anchor distT="0" distB="0" distL="114300" distR="114300" simplePos="0" relativeHeight="251648000" behindDoc="1" locked="0" layoutInCell="1" allowOverlap="1" wp14:anchorId="6DF6F85F" wp14:editId="272A668E">
            <wp:simplePos x="0" y="0"/>
            <wp:positionH relativeFrom="margin">
              <wp:posOffset>3665220</wp:posOffset>
            </wp:positionH>
            <wp:positionV relativeFrom="paragraph">
              <wp:posOffset>-2048510</wp:posOffset>
            </wp:positionV>
            <wp:extent cx="1447200" cy="82800"/>
            <wp:effectExtent l="0" t="0" r="635" b="0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EFEFEF"/>
                        </a:clrFrom>
                        <a:clrTo>
                          <a:srgbClr val="EFEFE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20"/>
                    <a:stretch/>
                  </pic:blipFill>
                  <pic:spPr bwMode="auto">
                    <a:xfrm>
                      <a:off x="0" y="0"/>
                      <a:ext cx="1447200" cy="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524">
        <w:rPr>
          <w:noProof/>
          <w:color w:val="D9D9D9" w:themeColor="background1" w:themeShade="D9"/>
        </w:rPr>
        <w:drawing>
          <wp:anchor distT="0" distB="0" distL="114300" distR="114300" simplePos="0" relativeHeight="251656192" behindDoc="0" locked="0" layoutInCell="1" allowOverlap="1" wp14:anchorId="583E3673" wp14:editId="4015F16B">
            <wp:simplePos x="0" y="0"/>
            <wp:positionH relativeFrom="column">
              <wp:posOffset>3665220</wp:posOffset>
            </wp:positionH>
            <wp:positionV relativeFrom="paragraph">
              <wp:posOffset>-3002915</wp:posOffset>
            </wp:positionV>
            <wp:extent cx="46800" cy="946800"/>
            <wp:effectExtent l="0" t="0" r="0" b="0"/>
            <wp:wrapNone/>
            <wp:docPr id="1650910912" name="Google Shape;87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Google Shape;87;p13"/>
                    <pic:cNvPicPr preferRelativeResize="0"/>
                  </pic:nvPicPr>
                  <pic:blipFill rotWithShape="1"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46800" cy="9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7304">
        <w:rPr>
          <w:noProof/>
          <w:color w:val="D9D9D9" w:themeColor="background1" w:themeShade="D9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B973026" wp14:editId="02B25C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19200" cy="388800"/>
                <wp:effectExtent l="0" t="0" r="0" b="0"/>
                <wp:wrapNone/>
                <wp:docPr id="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9200" cy="388800"/>
                        </a:xfrm>
                        <a:prstGeom prst="rect">
                          <a:avLst/>
                        </a:prstGeom>
                        <a:solidFill>
                          <a:srgbClr val="16445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22937" id="مستطيل 4" o:spid="_x0000_s1026" style="position:absolute;left:0;text-align:left;margin-left:0;margin-top:0;width:615.7pt;height:30.6pt;flip:y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" fillcolor="#16445b" stroked="f" strokeweight="1pt">
                <w10:wrap anchorx="page" anchory="page"/>
              </v:rect>
            </w:pict>
          </mc:Fallback>
        </mc:AlternateContent>
      </w:r>
    </w:p>
    <w:p w14:paraId="05812D06" w14:textId="794285EC" w:rsidR="00000000" w:rsidRDefault="00000000">
      <w:pPr>
        <w:rPr>
          <w:rtl/>
        </w:rPr>
      </w:pPr>
    </w:p>
    <w:p w14:paraId="47A8E17F" w14:textId="794285EC" w:rsidR="00000000" w:rsidRDefault="00000000" w:rsidP="00A721DE">
      <w:pPr>
        <w:jc w:val="center"/>
        <w:rPr>
          <w:rtl/>
        </w:rPr>
      </w:pPr>
      <w:r w:rsidRPr="00A721DE">
        <w:rPr>
          <w:rFonts w:cs="Arial" w:hint="cs"/>
          <w:noProof/>
          <w:color w:val="7030A0"/>
          <w:rtl/>
        </w:rPr>
        <w:drawing>
          <wp:anchor distT="0" distB="0" distL="114300" distR="114300" simplePos="0" relativeHeight="251664384" behindDoc="0" locked="0" layoutInCell="1" allowOverlap="1" wp14:anchorId="571ABA96" wp14:editId="321952D9">
            <wp:simplePos x="0" y="0"/>
            <wp:positionH relativeFrom="column">
              <wp:posOffset>714578</wp:posOffset>
            </wp:positionH>
            <wp:positionV relativeFrom="paragraph">
              <wp:posOffset>273685</wp:posOffset>
            </wp:positionV>
            <wp:extent cx="5232400" cy="165100"/>
            <wp:effectExtent l="0" t="0" r="6350" b="6350"/>
            <wp:wrapNone/>
            <wp:docPr id="1658321187" name="صورة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2324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34DFA652" w14:textId="794285EC" w:rsidR="00000000" w:rsidRDefault="00000000" w:rsidP="00A721DE">
          <w:pPr>
            <w:jc w:val="center"/>
          </w:pPr>
          <w:r w:rsidRPr="00A721DE">
            <w:rPr>
              <w:rFonts w:cs="Arial" w:hint="cs"/>
              <w:noProof/>
              <w:color w:val="7030A0"/>
              <w:rtl/>
            </w:rPr>
            <w:drawing>
              <wp:anchor distT="0" distB="0" distL="114300" distR="114300" simplePos="0" relativeHeight="251654144" behindDoc="1" locked="0" layoutInCell="1" allowOverlap="1" wp14:anchorId="2FF3467D" wp14:editId="0E2C615F">
                <wp:simplePos x="0" y="0"/>
                <wp:positionH relativeFrom="margin">
                  <wp:posOffset>726885</wp:posOffset>
                </wp:positionH>
                <wp:positionV relativeFrom="paragraph">
                  <wp:posOffset>175895</wp:posOffset>
                </wp:positionV>
                <wp:extent cx="5232400" cy="3136900"/>
                <wp:effectExtent l="0" t="0" r="6350" b="6350"/>
                <wp:wrapTight wrapText="bothSides">
                  <wp:wrapPolygon edited="0">
                    <wp:start x="0" y="0"/>
                    <wp:lineTo x="0" y="21513"/>
                    <wp:lineTo x="20132" y="21513"/>
                    <wp:lineTo x="20604" y="20988"/>
                    <wp:lineTo x="21469" y="18889"/>
                    <wp:lineTo x="21548" y="17315"/>
                    <wp:lineTo x="21548" y="0"/>
                    <wp:lineTo x="0" y="0"/>
                  </wp:wrapPolygon>
                </wp:wrapTight>
                <wp:docPr id="1719740038" name="صورة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2400" cy="313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  <w:p w14:paraId="02FC61D3" w14:textId="794285EC" w:rsidR="00000000" w:rsidRDefault="00000000" w:rsidP="00564524">
          <w:pPr>
            <w:rPr>
              <w:rtl/>
            </w:rPr>
          </w:pPr>
          <w:r w:rsidRPr="0056452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4942310" wp14:editId="0C2976A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28966</wp:posOffset>
                    </wp:positionV>
                    <wp:extent cx="5172075" cy="2850906"/>
                    <wp:effectExtent l="0" t="0" r="0" b="0"/>
                    <wp:wrapNone/>
                    <wp:docPr id="1817198830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72075" cy="285090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DA2F133" w14:textId="794285EC" w:rsidR="00000000" w:rsidRPr="0016350E" w:rsidRDefault="00000000" w:rsidP="0016350E">
                                <w:pPr>
                                  <w:pStyle w:val="MOE-Cover-Title"/>
                                  <w:rPr>
                                    <w:rtl/>
                                  </w:rPr>
                                </w:pPr>
                                <w:r w:rsidRPr="0016350E">
                                  <w:rPr>
                                    <w:rtl/>
                                  </w:rPr>
                                  <w:t>{{reportTitle}}</w:t>
                                </w:r>
                              </w:p>
                              <w:p w14:paraId="3F0BF843" w14:textId="794285EC" w:rsidR="00000000" w:rsidRPr="00162B65" w:rsidRDefault="00000000" w:rsidP="006F7F89">
                                <w:pPr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C5B487"/>
                                    <w:sz w:val="48"/>
                                    <w:szCs w:val="48"/>
                                    <w:rtl/>
                                  </w:rPr>
                                </w:pPr>
                              </w:p>
                              <w:p w14:paraId="493FE7CC" w14:textId="794285EC" w:rsidR="00000000" w:rsidRPr="00162B65" w:rsidRDefault="00000000" w:rsidP="0016350E">
                                <w:pPr>
                                  <w:pStyle w:val="MOE-Cover-Subtitle"/>
                                  <w:rPr>
                                    <w:color w:val="FFFFFF" w:themeColor="background1"/>
                                  </w:rPr>
                                </w:pP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ل</w:t>
                                </w:r>
                                <w:r w:rsidRPr="00162B65">
                                  <w:rPr>
                                    <w:rtl/>
                                  </w:rPr>
                                  <w:t xml:space="preserve">لفصل 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 xml:space="preserve">الدراسي 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الثاني لعام</w:t>
                                </w:r>
                                <w:r w:rsidRPr="00162B65">
                                  <w:rPr>
                                    <w:rtl/>
                                  </w:rPr>
                                  <w:t xml:space="preserve"> 1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446</w:t>
                                </w:r>
                                <w:r w:rsidRPr="00162B65">
                                  <w:rPr>
                                    <w:rtl/>
                                  </w:rPr>
                                  <w:t>هـ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942310" id="مستطيل 4" o:spid="_x0000_s1027" style="position:absolute;left:0;text-align:left;margin-left:0;margin-top:2.3pt;width:407.25pt;height:224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" filled="f" stroked="f">
                    <v:textbox>
                      <w:txbxContent>
                        <w:p w14:paraId="0DA2F133" w14:textId="794285EC" w:rsidR="00000000" w:rsidRPr="0016350E" w:rsidRDefault="00000000" w:rsidP="0016350E">
                          <w:pPr>
                            <w:pStyle w:val="MOE-Cover-Title"/>
                            <w:rPr>
                              <w:rtl/>
                            </w:rPr>
                          </w:pPr>
                          <w:r w:rsidRPr="0016350E">
                            <w:rPr>
                              <w:rtl/>
                            </w:rPr>
                            <w:t>{{reportTitle}}</w:t>
                          </w:r>
                        </w:p>
                        <w:p w14:paraId="3F0BF843" w14:textId="794285EC" w:rsidR="00000000" w:rsidRPr="00162B65" w:rsidRDefault="00000000" w:rsidP="006F7F8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C5B487"/>
                              <w:sz w:val="48"/>
                              <w:szCs w:val="48"/>
                              <w:rtl/>
                            </w:rPr>
                          </w:pPr>
                        </w:p>
                        <w:p w14:paraId="493FE7CC" w14:textId="794285EC" w:rsidR="00000000" w:rsidRPr="00162B65" w:rsidRDefault="00000000" w:rsidP="0016350E">
                          <w:pPr>
                            <w:pStyle w:val="MOE-Cover-Subtitle"/>
                            <w:rPr>
                              <w:color w:val="FFFFFF" w:themeColor="background1"/>
                            </w:rPr>
                          </w:pPr>
                          <w:r w:rsidRPr="00162B65">
                            <w:rPr>
                              <w:rFonts w:hint="cs"/>
                              <w:rtl/>
                            </w:rPr>
                            <w:t>ل</w:t>
                          </w:r>
                          <w:r w:rsidRPr="00162B65">
                            <w:rPr>
                              <w:rtl/>
                            </w:rPr>
                            <w:t xml:space="preserve">لفصل 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 xml:space="preserve">الدراسي 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>الثاني لعام</w:t>
                          </w:r>
                          <w:r w:rsidRPr="00162B65">
                            <w:rPr>
                              <w:rtl/>
                            </w:rPr>
                            <w:t xml:space="preserve"> 1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>446</w:t>
                          </w:r>
                          <w:r w:rsidRPr="00162B65">
                            <w:rPr>
                              <w:rtl/>
                            </w:rPr>
                            <w:t>هـ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6432" behindDoc="1" locked="0" layoutInCell="1" allowOverlap="1" wp14:anchorId="47A523D6" wp14:editId="13D90F2C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7086168</wp:posOffset>
                    </wp:positionV>
                    <wp:extent cx="7778750" cy="139700"/>
                    <wp:effectExtent l="0" t="0" r="0" b="0"/>
                    <wp:wrapNone/>
                    <wp:docPr id="242521845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7778750" cy="139700"/>
                            </a:xfrm>
                            <a:prstGeom prst="rect">
                              <a:avLst/>
                            </a:prstGeom>
                            <a:solidFill>
                              <a:srgbClr val="16445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0;margin-top:557.95pt;width:612.5pt;height:11pt;flip:y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6445b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" w14:anchorId="7CFC423F">
                    <w10:wrap anchorx="page"/>
                  </v:rect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227BC471" wp14:editId="10973C8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7219328</wp:posOffset>
                    </wp:positionV>
                    <wp:extent cx="7594600" cy="520700"/>
                    <wp:effectExtent l="0" t="0" r="6350" b="0"/>
                    <wp:wrapNone/>
                    <wp:docPr id="1384896416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7594600" cy="52070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0;margin-top:568.45pt;width:598pt;height:41pt;flip:x y;z-index:-2516172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8a86a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" w14:anchorId="1C868B2A">
                    <v:fill type="gradient" color2="#3d7dba" angle="90" focus="100%" rotate="t"/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5952" behindDoc="0" locked="0" layoutInCell="1" allowOverlap="1" wp14:anchorId="648B1DF9" wp14:editId="5D6F112C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8743315</wp:posOffset>
                    </wp:positionV>
                    <wp:extent cx="1712595" cy="1000125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1712595" cy="1000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7C100BA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{{signatureLeftRole}}</w:t>
                                </w:r>
                              </w:p>
                              <w:p w14:paraId="4245E159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B3946"/>
                                    <w:rtl/>
                                  </w:rPr>
                                </w:pPr>
                              </w:p>
                              <w:p w14:paraId="0DE2DDE4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{{signatureLeftName}}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_x0000_s1028" type="#_x0000_t202" style="position:absolute;left:0;text-align:left;margin-left:0;margin-top:688.45pt;width:134.85pt;height:78.75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" filled="f" stroked="f" strokeweight=".5pt">
                    <v:textbox>
                      <w:txbxContent>
                        <w:p w14:paraId="77C100BA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{{signatureLeftRole}}</w:t>
                          </w:r>
                        </w:p>
                        <w:p w14:paraId="4245E159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B3946"/>
                              <w:rtl/>
                            </w:rPr>
                          </w:pPr>
                        </w:p>
                        <w:p w14:paraId="0DE2DDE4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{{signatureLeftName}}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B150A3" wp14:editId="7E13415D">
                    <wp:simplePos x="0" y="0"/>
                    <wp:positionH relativeFrom="margin">
                      <wp:posOffset>4530725</wp:posOffset>
                    </wp:positionH>
                    <wp:positionV relativeFrom="page">
                      <wp:posOffset>8723198</wp:posOffset>
                    </wp:positionV>
                    <wp:extent cx="2115185" cy="1014095"/>
                    <wp:effectExtent l="0" t="0" r="0" b="0"/>
                    <wp:wrapSquare wrapText="bothSides"/>
                    <wp:docPr id="1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115185" cy="10140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D1DEBA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{{signatureRightRole}}</w:t>
                                </w:r>
                              </w:p>
                              <w:p w14:paraId="4F5A5418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B3946"/>
                                    <w:rtl/>
                                  </w:rPr>
                                </w:pPr>
                              </w:p>
                              <w:p w14:paraId="57590458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8"/>
                                    <w:szCs w:val="28"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{{signatureRightName}}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B150A3" id="_x0000_s1029" type="#_x0000_t202" style="position:absolute;left:0;text-align:left;margin-left:356.75pt;margin-top:686.85pt;width:166.55pt;height:79.8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" filled="f" stroked="f" strokeweight=".5pt">
                    <v:textbox>
                      <w:txbxContent>
                        <w:p w14:paraId="35D1DEBA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{{signatureRightRole}}</w:t>
                          </w:r>
                        </w:p>
                        <w:p w14:paraId="4F5A5418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B3946"/>
                              <w:rtl/>
                            </w:rPr>
                          </w:pPr>
                        </w:p>
                        <w:p w14:paraId="57590458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8"/>
                              <w:szCs w:val="28"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{{signatureRightName}}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50048" behindDoc="0" locked="0" layoutInCell="1" allowOverlap="1" wp14:anchorId="3135C431" wp14:editId="0B363D81">
                    <wp:simplePos x="0" y="0"/>
                    <wp:positionH relativeFrom="page">
                      <wp:posOffset>1184910</wp:posOffset>
                    </wp:positionH>
                    <wp:positionV relativeFrom="paragraph">
                      <wp:posOffset>3038510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93.3pt;margin-top:239.25pt;width:213.5pt;height:10.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8a86a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" w14:anchorId="25F2B31E">
                    <v:fill type="gradient" color2="#3d7dba" angle="90" focus="100%" rotate="t"/>
                    <w10:wrap anchorx="page"/>
                  </v:rect>
                </w:pict>
              </mc:Fallback>
            </mc:AlternateContent>
          </w:r>
        </w:p>
      </w:sdtContent>
    </w:sdt>
    <w:p w14:paraId="27417A73" w14:textId="794285EC" w:rsidR="00000000" w:rsidRDefault="00000000">
      <w:pPr>
        <w:spacing w:line="20" w:lineRule="exact"/>
        <w:sectPr w:rsidR="004611CD" w:rsidSect="0000081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20" w:bottom="720" w:left="720" w:header="1418" w:footer="1134" w:gutter="0"/>
          <w:pgNumType w:start="0"/>
          <w:cols w:space="708"/>
          <w:titlePg/>
          <w:bidi/>
          <w:rtlGutter/>
          <w:docGrid w:linePitch="360"/>
        </w:sectPr>
      </w:pPr>
    </w:p>
    <w:p w14:paraId="4894AAA3" w14:textId="77777777" w:rsidR="00DF5CCD" w:rsidRDefault="00DF5CCD" w:rsidP="009429FB">
      <w:pPr>
        <w:rPr>
          <w:rtl/>
        </w:rPr>
      </w:pPr>
    </w:p>
    <w:p w14:paraId="0A62FD25" w14:textId="77777777" w:rsidR="00756F7E" w:rsidRPr="00756F7E" w:rsidRDefault="00756F7E" w:rsidP="00756F7E">
      <w:pPr>
        <w:rPr>
          <w:rtl/>
        </w:rPr>
      </w:pPr>
    </w:p>
    <w:p w14:paraId="12962453" w14:textId="77777777" w:rsidR="00756F7E" w:rsidRPr="00756F7E" w:rsidRDefault="00756F7E" w:rsidP="00756F7E">
      <w:pPr>
        <w:rPr>
          <w:rtl/>
        </w:rPr>
      </w:pPr>
    </w:p>
    <w:p w14:paraId="24FC3A41" w14:textId="77777777" w:rsidR="00756F7E" w:rsidRDefault="00756F7E" w:rsidP="00756F7E">
      <w:pPr>
        <w:keepNext/>
        <w:tabs>
          <w:tab w:val="center" w:pos="5386"/>
          <w:tab w:val="center" w:pos="6470"/>
        </w:tabs>
        <w:jc w:val="center"/>
        <w:outlineLvl w:val="0"/>
        <w:rPr>
          <w:rFonts w:cs="PT Bold Heading"/>
          <w:b/>
          <w:bCs/>
          <w:color w:val="C00000"/>
          <w:sz w:val="40"/>
          <w:szCs w:val="40"/>
          <w:rtl/>
          <w:lang w:eastAsia="ar-SA"/>
        </w:rPr>
      </w:pPr>
    </w:p>
    <w:p w14:paraId="7B5388A1" w14:textId="77777777" w:rsidR="00756F7E" w:rsidRPr="00756F7E" w:rsidRDefault="00756F7E" w:rsidP="00756F7E">
      <w:pPr>
        <w:pStyle w:val="1"/>
        <w:rPr>
          <w:lang w:eastAsia="ar-SA"/>
        </w:rPr>
      </w:pPr>
      <w:r w:rsidRPr="00B755F5">
        <w:rPr>
          <w:rtl/>
          <w:lang w:eastAsia="ar-SA"/>
        </w:rPr>
        <w:t>قرار التكليف</w:t>
      </w:r>
    </w:p>
    <w:tbl>
      <w:tblPr>
        <w:tblStyle w:val="a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6010"/>
      </w:tblGrid>
      <w:tr w:rsidR="00756F7E" w:rsidRPr="00B755F5" w14:paraId="113CF20F" w14:textId="77777777" w:rsidTr="00756F7E">
        <w:trPr>
          <w:trHeight w:val="477"/>
          <w:jc w:val="center"/>
        </w:trPr>
        <w:tc>
          <w:tcPr>
            <w:tcW w:w="3315" w:type="dxa"/>
            <w:shd w:val="clear" w:color="auto" w:fill="0DA9A6"/>
            <w:vAlign w:val="center"/>
          </w:tcPr>
          <w:p w14:paraId="4EAD9175" w14:textId="77777777" w:rsidR="00756F7E" w:rsidRPr="00756F7E" w:rsidRDefault="00756F7E" w:rsidP="00756F7E">
            <w:pPr>
              <w:pStyle w:val="af0"/>
              <w:rPr>
                <w:rFonts w:asciiTheme="minorHAnsi" w:eastAsiaTheme="minorHAnsi" w:hAnsiTheme="minorHAnsi" w:cs="Helvetica Neue W23 for SKY Reg"/>
                <w:b/>
                <w:bCs/>
                <w:rtl/>
              </w:rPr>
            </w:pPr>
            <w:r w:rsidRPr="00756F7E">
              <w:rPr>
                <w:rFonts w:asciiTheme="minorHAnsi" w:eastAsiaTheme="minorHAnsi" w:hAnsiTheme="minorHAnsi" w:cs="Helvetica Neue W23 for SKY Reg" w:hint="cs"/>
                <w:b/>
                <w:bCs/>
                <w:rtl/>
              </w:rPr>
              <w:t>السجل المدني</w:t>
            </w:r>
          </w:p>
        </w:tc>
        <w:tc>
          <w:tcPr>
            <w:tcW w:w="6628" w:type="dxa"/>
            <w:shd w:val="clear" w:color="auto" w:fill="0DA9A6"/>
            <w:vAlign w:val="center"/>
          </w:tcPr>
          <w:p w14:paraId="73B210D7" w14:textId="77777777" w:rsidR="00756F7E" w:rsidRPr="00756F7E" w:rsidRDefault="00756F7E" w:rsidP="00756F7E">
            <w:pPr>
              <w:pStyle w:val="af0"/>
              <w:rPr>
                <w:rFonts w:asciiTheme="minorHAnsi" w:eastAsiaTheme="minorHAnsi" w:hAnsiTheme="minorHAnsi" w:cs="Helvetica Neue W23 for SKY Reg"/>
                <w:b/>
                <w:bCs/>
                <w:rtl/>
              </w:rPr>
            </w:pPr>
            <w:r w:rsidRPr="00756F7E">
              <w:rPr>
                <w:rFonts w:asciiTheme="minorHAnsi" w:eastAsiaTheme="minorHAnsi" w:hAnsiTheme="minorHAnsi" w:cs="Helvetica Neue W23 for SKY Reg" w:hint="cs"/>
                <w:b/>
                <w:bCs/>
                <w:rtl/>
              </w:rPr>
              <w:t>الاسم</w:t>
            </w:r>
          </w:p>
        </w:tc>
      </w:tr>
      <w:tr w:rsidR="00756F7E" w:rsidRPr="00B755F5" w14:paraId="70FCE4B3" w14:textId="77777777" w:rsidTr="00756F7E">
        <w:trPr>
          <w:jc w:val="center"/>
        </w:trPr>
        <w:tc>
          <w:tcPr>
            <w:tcW w:w="3315" w:type="dxa"/>
            <w:vAlign w:val="center"/>
          </w:tcPr>
          <w:p w14:paraId="6A1ED6EE" w14:textId="77777777" w:rsidR="00756F7E" w:rsidRPr="00756F7E" w:rsidRDefault="00756F7E" w:rsidP="00756F7E">
            <w:pPr>
              <w:pStyle w:val="af0"/>
              <w:rPr>
                <w:rFonts w:asciiTheme="minorHAnsi" w:eastAsiaTheme="minorHAnsi" w:hAnsiTheme="minorHAnsi" w:cs="Helvetica Neue W23 for SKY Reg"/>
                <w:rtl/>
              </w:rPr>
            </w:pPr>
          </w:p>
        </w:tc>
        <w:tc>
          <w:tcPr>
            <w:tcW w:w="6628" w:type="dxa"/>
            <w:vAlign w:val="center"/>
          </w:tcPr>
          <w:p w14:paraId="3C284C1E" w14:textId="77777777" w:rsidR="00756F7E" w:rsidRPr="00756F7E" w:rsidRDefault="00756F7E" w:rsidP="00756F7E">
            <w:pPr>
              <w:pStyle w:val="af0"/>
              <w:rPr>
                <w:rFonts w:asciiTheme="minorHAnsi" w:eastAsiaTheme="minorHAnsi" w:hAnsiTheme="minorHAnsi" w:cs="Helvetica Neue W23 for SKY Reg"/>
                <w:rtl/>
              </w:rPr>
            </w:pPr>
          </w:p>
        </w:tc>
      </w:tr>
    </w:tbl>
    <w:p w14:paraId="30DEA402" w14:textId="77777777" w:rsidR="00756F7E" w:rsidRDefault="00756F7E" w:rsidP="00756F7E">
      <w:pPr>
        <w:suppressAutoHyphens/>
        <w:autoSpaceDN w:val="0"/>
        <w:spacing w:after="123"/>
        <w:ind w:left="19" w:right="10" w:hanging="8"/>
        <w:jc w:val="center"/>
        <w:textAlignment w:val="baseline"/>
        <w:rPr>
          <w:rFonts w:ascii="Sakkal Majalla" w:eastAsia="SKR HEAD1" w:hAnsi="Sakkal Majalla" w:cs="Sakkal Majalla"/>
          <w:b/>
          <w:bCs/>
          <w:color w:val="206252"/>
          <w:sz w:val="28"/>
          <w:szCs w:val="28"/>
          <w:rtl/>
        </w:rPr>
      </w:pPr>
    </w:p>
    <w:p w14:paraId="6846B9AA" w14:textId="2F90D531" w:rsidR="00756F7E" w:rsidRP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بنـاءً علـى الصلاحيات الممنوحة لنـا والـواردة بقـرار معـالي وزيـر التعلـيم رقـم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</w:rPr>
        <w:t>37617168</w:t>
      </w:r>
      <w:r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 xml:space="preserve">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وتـاريخ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</w:rPr>
        <w:t>1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/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</w:rPr>
        <w:t>4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/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</w:rPr>
        <w:t>1437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ه</w:t>
      </w:r>
      <w:r w:rsidR="002B2ACF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،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والقاضي بمنح مديري المدارس الصلاحيات المرفقة بالقرار واستناداً إلى ما ورد في الدليل التنظيمي لمدارس التعليم العام الصادر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 xml:space="preserve">1442هـ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وبمقتضى النظام</w:t>
      </w:r>
      <w:r w:rsidR="002B2ACF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،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نقرر بمشيئة الله  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تكليف</w:t>
      </w:r>
      <w:r w:rsidR="002B2ACF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:</w:t>
      </w:r>
    </w:p>
    <w:p w14:paraId="7C4D9FE5" w14:textId="7F642CC2" w:rsidR="00756F7E" w:rsidRPr="00756F7E" w:rsidRDefault="00756F7E" w:rsidP="00756F7E">
      <w:pPr>
        <w:spacing w:after="120" w:line="276" w:lineRule="auto"/>
        <w:ind w:left="2160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1-</w:t>
      </w:r>
      <w:r w:rsidR="002B2ACF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.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 xml:space="preserve">..................................................-حارساً للمدرسة- </w:t>
      </w:r>
    </w:p>
    <w:p w14:paraId="48FC1F09" w14:textId="77777777" w:rsidR="00756F7E" w:rsidRP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وفق المهام والمسؤوليات الوظيفية 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ب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الدليل التنظيمي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 xml:space="preserve">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لمدارس التعليم العام الصادر 1442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 xml:space="preserve">هـ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وما يصدر من تعاميم للعام الدراسي -144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4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هـ بهدف المحافظة على محتويات وممتلكات المدرسة مع علمنا بأنك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م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على قدر هذا الأمر. </w:t>
      </w:r>
    </w:p>
    <w:p w14:paraId="0B3F6614" w14:textId="01A1E1BF" w:rsidR="00756F7E" w:rsidRP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فإننا نوصيك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م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بتقوى الله تعالى في السر والعلن والله المعين لك في أمرك.</w:t>
      </w:r>
    </w:p>
    <w:p w14:paraId="1A3BBD86" w14:textId="77777777" w:rsidR="00756F7E" w:rsidRPr="00756F7E" w:rsidRDefault="00756F7E" w:rsidP="00756F7E">
      <w:pPr>
        <w:spacing w:after="120" w:line="276" w:lineRule="auto"/>
        <w:ind w:left="2160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شاكرين لك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م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تعاونك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م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والله يحفظك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 xml:space="preserve">م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ويرعاك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م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..</w:t>
      </w:r>
    </w:p>
    <w:p w14:paraId="00E27043" w14:textId="0809E645" w:rsidR="00756F7E" w:rsidRP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اسم المكلف: </w:t>
      </w:r>
      <w:r w:rsidR="002B2ACF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.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........................................................  </w:t>
      </w:r>
    </w:p>
    <w:p w14:paraId="3EB4F698" w14:textId="189C128F" w:rsidR="00756F7E" w:rsidRPr="00756F7E" w:rsidRDefault="00756F7E" w:rsidP="002B2ACF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التوقيـــــع:</w:t>
      </w:r>
      <w:r w:rsidR="002B2ACF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 xml:space="preserve"> </w:t>
      </w:r>
      <w:r w:rsidR="002B2ACF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.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............................................................ 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ab/>
        <w:t xml:space="preserve"> </w:t>
      </w:r>
    </w:p>
    <w:p w14:paraId="3F64FA73" w14:textId="77777777" w:rsidR="00756F7E" w:rsidRP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</w:t>
      </w:r>
    </w:p>
    <w:p w14:paraId="1FE8EC0A" w14:textId="77777777" w:rsidR="00756F7E" w:rsidRPr="00756F7E" w:rsidRDefault="00756F7E" w:rsidP="00756F7E">
      <w:pPr>
        <w:pStyle w:val="a6"/>
        <w:numPr>
          <w:ilvl w:val="0"/>
          <w:numId w:val="4"/>
        </w:num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صورة للوكيل مع التحية والتقدير. </w:t>
      </w:r>
    </w:p>
    <w:p w14:paraId="45B40271" w14:textId="77777777" w:rsidR="00756F7E" w:rsidRPr="00756F7E" w:rsidRDefault="00756F7E" w:rsidP="00756F7E">
      <w:pPr>
        <w:pStyle w:val="a6"/>
        <w:numPr>
          <w:ilvl w:val="0"/>
          <w:numId w:val="4"/>
        </w:num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صورة لملفه</w:t>
      </w:r>
      <w:r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.</w:t>
      </w:r>
    </w:p>
    <w:p w14:paraId="25CE757B" w14:textId="3680AE0C" w:rsidR="00756F7E" w:rsidRDefault="00756F7E" w:rsidP="00756F7E">
      <w:pPr>
        <w:pStyle w:val="a6"/>
        <w:numPr>
          <w:ilvl w:val="0"/>
          <w:numId w:val="4"/>
        </w:num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الأصل في ملف القرارات المدرسية</w:t>
      </w:r>
      <w:r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.</w:t>
      </w:r>
    </w:p>
    <w:p w14:paraId="7C7DADA5" w14:textId="77777777" w:rsidR="00756F7E" w:rsidRDefault="00756F7E">
      <w:pPr>
        <w:bidi w:val="0"/>
        <w:spacing w:after="160" w:line="278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>
        <w:rPr>
          <w:rFonts w:asciiTheme="minorHAnsi" w:eastAsiaTheme="minorHAnsi" w:hAnsiTheme="minorHAnsi" w:cs="Helvetica Neue W23 for SKY Reg"/>
          <w:color w:val="000000" w:themeColor="text1"/>
          <w:sz w:val="22"/>
        </w:rPr>
        <w:br w:type="page"/>
      </w:r>
    </w:p>
    <w:p w14:paraId="7C7B9B75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2D07D5E9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20A60F9B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1DB17D7C" w14:textId="77777777" w:rsidR="00756F7E" w:rsidRPr="00756F7E" w:rsidRDefault="00756F7E" w:rsidP="00756F7E">
      <w:pPr>
        <w:pStyle w:val="1"/>
        <w:rPr>
          <w:lang w:eastAsia="ar-SA"/>
        </w:rPr>
      </w:pPr>
      <w:r w:rsidRPr="00756F7E">
        <w:rPr>
          <w:rFonts w:hint="cs"/>
          <w:rtl/>
          <w:lang w:eastAsia="ar-SA"/>
        </w:rPr>
        <w:t>حارس المدرسة</w:t>
      </w:r>
    </w:p>
    <w:tbl>
      <w:tblPr>
        <w:bidiVisual/>
        <w:tblW w:w="74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0"/>
        <w:gridCol w:w="4411"/>
      </w:tblGrid>
      <w:tr w:rsidR="00756F7E" w:rsidRPr="00B755F5" w14:paraId="1F182530" w14:textId="77777777" w:rsidTr="00756F7E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D27BF29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</w:pP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  <w:t>المسمى</w:t>
            </w: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</w:rPr>
              <w:t xml:space="preserve"> </w:t>
            </w: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  <w:t>الوظيفي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5BD1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</w:rPr>
            </w:pPr>
            <w:r w:rsidRPr="00756F7E">
              <w:rPr>
                <w:rFonts w:asciiTheme="minorHAnsi" w:eastAsiaTheme="minorHAnsi" w:hAnsiTheme="minorHAnsi" w:cs="Helvetica Neue W23 for SKY Reg" w:hint="cs"/>
                <w:color w:val="000000" w:themeColor="text1"/>
                <w:sz w:val="22"/>
                <w:rtl/>
              </w:rPr>
              <w:t>حارس المدرسة</w:t>
            </w:r>
          </w:p>
        </w:tc>
      </w:tr>
      <w:tr w:rsidR="00756F7E" w:rsidRPr="00B755F5" w14:paraId="4941471B" w14:textId="77777777" w:rsidTr="00756F7E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C57681E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</w:rPr>
            </w:pP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  <w:t>الارتباط التنظيمي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24441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  <w:rtl/>
              </w:rPr>
            </w:pPr>
            <w:r w:rsidRPr="00756F7E"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  <w:rtl/>
              </w:rPr>
              <w:t>وكيل المدرسة ل</w:t>
            </w:r>
            <w:r w:rsidRPr="00756F7E">
              <w:rPr>
                <w:rFonts w:asciiTheme="minorHAnsi" w:eastAsiaTheme="minorHAnsi" w:hAnsiTheme="minorHAnsi" w:cs="Helvetica Neue W23 for SKY Reg" w:hint="cs"/>
                <w:color w:val="000000" w:themeColor="text1"/>
                <w:sz w:val="22"/>
                <w:rtl/>
              </w:rPr>
              <w:t>ل</w:t>
            </w:r>
            <w:r w:rsidRPr="00756F7E"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  <w:rtl/>
              </w:rPr>
              <w:t>شؤون</w:t>
            </w:r>
            <w:r w:rsidRPr="00756F7E">
              <w:rPr>
                <w:rFonts w:asciiTheme="minorHAnsi" w:eastAsiaTheme="minorHAnsi" w:hAnsiTheme="minorHAnsi" w:cs="Helvetica Neue W23 for SKY Reg" w:hint="cs"/>
                <w:color w:val="000000" w:themeColor="text1"/>
                <w:sz w:val="22"/>
                <w:rtl/>
              </w:rPr>
              <w:t xml:space="preserve"> المدرسية</w:t>
            </w:r>
          </w:p>
        </w:tc>
      </w:tr>
      <w:tr w:rsidR="00756F7E" w:rsidRPr="00B755F5" w14:paraId="28B8291B" w14:textId="77777777" w:rsidTr="00756F7E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851BA50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</w:pP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  <w:t>المسؤولون</w:t>
            </w: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</w:rPr>
              <w:t xml:space="preserve"> </w:t>
            </w: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  <w:t>تجاهه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5714C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  <w:rtl/>
              </w:rPr>
            </w:pPr>
            <w:r w:rsidRPr="00756F7E">
              <w:rPr>
                <w:rFonts w:asciiTheme="minorHAnsi" w:eastAsiaTheme="minorHAnsi" w:hAnsiTheme="minorHAnsi" w:cs="Helvetica Neue W23 for SKY Reg" w:hint="cs"/>
                <w:color w:val="000000" w:themeColor="text1"/>
                <w:sz w:val="22"/>
                <w:rtl/>
              </w:rPr>
              <w:t>-</w:t>
            </w:r>
          </w:p>
        </w:tc>
      </w:tr>
      <w:tr w:rsidR="00756F7E" w:rsidRPr="00B755F5" w14:paraId="21121D9E" w14:textId="77777777" w:rsidTr="00756F7E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C0DC900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</w:pP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  <w:t>الهدف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D6D2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</w:rPr>
            </w:pPr>
            <w:r w:rsidRPr="00756F7E"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  <w:rtl/>
              </w:rPr>
              <w:t>المحافظة على محتويات وممتلكات المدرسة.</w:t>
            </w:r>
          </w:p>
        </w:tc>
      </w:tr>
      <w:tr w:rsidR="00756F7E" w:rsidRPr="00B755F5" w14:paraId="2F4322A2" w14:textId="77777777" w:rsidTr="00756F7E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06FC75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</w:pPr>
            <w:r w:rsidRPr="00756F7E">
              <w:rPr>
                <w:rFonts w:asciiTheme="minorHAnsi" w:eastAsiaTheme="minorHAnsi" w:hAnsiTheme="minorHAnsi" w:cs="Helvetica Neue W23 for SKY Reg"/>
                <w:b/>
                <w:bCs/>
                <w:color w:val="000000" w:themeColor="text1"/>
                <w:sz w:val="22"/>
                <w:rtl/>
              </w:rPr>
              <w:t>المؤهلات والخبرات المطلوبة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FE7F9" w14:textId="77777777" w:rsidR="00756F7E" w:rsidRPr="00756F7E" w:rsidRDefault="00756F7E" w:rsidP="00756F7E">
            <w:pPr>
              <w:spacing w:after="120" w:line="276" w:lineRule="auto"/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  <w:rtl/>
              </w:rPr>
            </w:pPr>
            <w:r w:rsidRPr="00756F7E">
              <w:rPr>
                <w:rFonts w:asciiTheme="minorHAnsi" w:eastAsiaTheme="minorHAnsi" w:hAnsiTheme="minorHAnsi" w:cs="Helvetica Neue W23 for SKY Reg"/>
                <w:color w:val="000000" w:themeColor="text1"/>
                <w:sz w:val="22"/>
                <w:rtl/>
              </w:rPr>
              <w:t>شهادة ابتدائية أو أعلى</w:t>
            </w:r>
          </w:p>
        </w:tc>
      </w:tr>
    </w:tbl>
    <w:p w14:paraId="3D947F43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04E30216" w14:textId="77777777" w:rsidR="00756F7E" w:rsidRP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المهام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والمسؤوليات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الوظيفية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: </w:t>
      </w:r>
    </w:p>
    <w:p w14:paraId="13D3CA2E" w14:textId="4060DC5C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يقوم بمباشرة عمله قبل حضور منسوبي المدرسة، وفتح و إغلاق باب المدرسة، وانصرافه مع آخر موظف، والتأكد من خلو المدرسة من الطلاب</w:t>
      </w:r>
      <w:r w:rsidR="002B2ACF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.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</w:t>
      </w:r>
    </w:p>
    <w:p w14:paraId="3F00056D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القيام بحراسة المبنى وما يحتويه. </w:t>
      </w:r>
    </w:p>
    <w:p w14:paraId="7EDD01B5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عدم السماح لأي شخص بدخول المدرسة أو الخروج منها أثناء وبعد انتهاء الدوام إلا بإذن رسمي.</w:t>
      </w:r>
    </w:p>
    <w:p w14:paraId="7F977828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إبلاغ إدارة المدرسة والجهات المختصة عند حدوث أي طارئ وفق الآلية المعتمدة.</w:t>
      </w:r>
    </w:p>
    <w:p w14:paraId="70E99D06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متابعة عمال النظافة والصيانة في أوقات الدراسة أثناء القيام بعملهم. </w:t>
      </w:r>
    </w:p>
    <w:p w14:paraId="4D39F12E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التأكد من إغلاق الأبواب والنوافذ وإطفاء الأنوار والمكيفات والمراوح ومحابس المياه بعد انتهاء الدوام.</w:t>
      </w:r>
    </w:p>
    <w:p w14:paraId="42E6513F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ال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م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حا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ف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ظ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ة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 على </w:t>
      </w: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محتويات وممتلكات المدرسة</w:t>
      </w: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.</w:t>
      </w:r>
    </w:p>
    <w:p w14:paraId="18C7A812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 xml:space="preserve">القيام بفتح مبنى المدرسة خارج أوقات الدوام الرسمي بعد موافقة إدارة المدرسة. </w:t>
      </w:r>
    </w:p>
    <w:p w14:paraId="3E876746" w14:textId="77777777" w:rsid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 xml:space="preserve">السماح بدخول ومباشرة الفرق الاسعافية والحالات الطارئة اثناء الدوام الرسمي وفق التنظيمات المعتمدة </w:t>
      </w:r>
    </w:p>
    <w:p w14:paraId="6B91ACC3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4E9DA7DB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113D4F82" w14:textId="77777777" w:rsidR="00756F7E" w:rsidRP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</w:p>
    <w:p w14:paraId="781FE49F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</w:rPr>
      </w:pPr>
      <w:r w:rsidRPr="00756F7E">
        <w:rPr>
          <w:rFonts w:asciiTheme="minorHAnsi" w:eastAsiaTheme="minorHAnsi" w:hAnsiTheme="minorHAnsi" w:cs="Helvetica Neue W23 for SKY Reg" w:hint="cs"/>
          <w:color w:val="000000" w:themeColor="text1"/>
          <w:sz w:val="22"/>
          <w:rtl/>
        </w:rPr>
        <w:t>المتابعة والتأكد من البطاقات الشخصية للمسئولين عن نقل الطلاب بالسيارات الخاصة (خاص للطفولة المبكرة)</w:t>
      </w:r>
    </w:p>
    <w:p w14:paraId="7A92A304" w14:textId="77777777" w:rsidR="00756F7E" w:rsidRPr="00756F7E" w:rsidRDefault="00756F7E" w:rsidP="00756F7E">
      <w:pPr>
        <w:pStyle w:val="a6"/>
        <w:numPr>
          <w:ilvl w:val="0"/>
          <w:numId w:val="5"/>
        </w:numPr>
        <w:spacing w:after="120" w:line="276" w:lineRule="auto"/>
        <w:ind w:left="1080" w:hanging="720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  <w:r w:rsidRPr="00756F7E"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  <w:t>القيام بأي مهام يكلف بها من المسؤول المباشر يتناسب مع مهامه/مؤهلاته.</w:t>
      </w:r>
    </w:p>
    <w:p w14:paraId="6684C903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0F205BF9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677517CD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121F0418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4AECC06B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779EAF72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1DBD9BCE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0E0EFD30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7013DB9F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44DD6403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7C52ADAA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0ADD4627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65D8EF27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4E5B92B8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2A1877BC" w14:textId="77777777" w:rsidR="00756F7E" w:rsidRDefault="00756F7E" w:rsidP="00756F7E">
      <w:pPr>
        <w:spacing w:after="120" w:line="276" w:lineRule="auto"/>
        <w:rPr>
          <w:rFonts w:eastAsia="Akhbar MT"/>
          <w:b/>
          <w:bCs/>
          <w:color w:val="000000"/>
          <w:rtl/>
        </w:rPr>
      </w:pPr>
    </w:p>
    <w:p w14:paraId="07B62770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7213B9BE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79C9A7DB" w14:textId="77777777" w:rsidR="00756F7E" w:rsidRDefault="00756F7E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</w:p>
    <w:p w14:paraId="5CB9C185" w14:textId="17AF89F1" w:rsidR="00756F7E" w:rsidRPr="00756F7E" w:rsidRDefault="002B2ACF" w:rsidP="00756F7E">
      <w:pPr>
        <w:spacing w:after="120" w:line="276" w:lineRule="auto"/>
        <w:rPr>
          <w:rFonts w:asciiTheme="minorHAnsi" w:eastAsiaTheme="minorHAnsi" w:hAnsiTheme="minorHAnsi" w:cs="Helvetica Neue W23 for SKY Reg"/>
          <w:color w:val="000000" w:themeColor="text1"/>
          <w:sz w:val="22"/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FB7620" wp14:editId="444BA59D">
                <wp:simplePos x="0" y="0"/>
                <wp:positionH relativeFrom="margin">
                  <wp:align>left</wp:align>
                </wp:positionH>
                <wp:positionV relativeFrom="paragraph">
                  <wp:posOffset>57785</wp:posOffset>
                </wp:positionV>
                <wp:extent cx="1868400" cy="1266825"/>
                <wp:effectExtent l="0" t="0" r="0" b="0"/>
                <wp:wrapSquare wrapText="bothSides"/>
                <wp:docPr id="115487567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68400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E0B94" w14:textId="77777777" w:rsidR="002B2ACF" w:rsidRPr="00B1245A" w:rsidRDefault="002B2ACF" w:rsidP="002B2ACF">
                            <w:pPr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rtl/>
                              </w:rPr>
                            </w:pPr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  <w:t>{{</w:t>
                            </w:r>
                            <w:proofErr w:type="spellStart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  <w:t>signatureLeftRole</w:t>
                            </w:r>
                            <w:proofErr w:type="spellEnd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  <w:t>}}</w:t>
                            </w:r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  <w:br/>
                              <w:t>{{</w:t>
                            </w:r>
                            <w:proofErr w:type="spellStart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  <w:t>signatureLeftName</w:t>
                            </w:r>
                            <w:proofErr w:type="spellEnd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B7620" id="مربع نص 2" o:spid="_x0000_s1030" type="#_x0000_t202" style="position:absolute;left:0;text-align:left;margin-left:0;margin-top:4.55pt;width:147.1pt;height:99.75pt;flip:x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" filled="f" stroked="f">
                <v:textbox>
                  <w:txbxContent>
                    <w:p w14:paraId="3ABE0B94" w14:textId="77777777" w:rsidR="002B2ACF" w:rsidRPr="00B1245A" w:rsidRDefault="002B2ACF" w:rsidP="002B2ACF">
                      <w:pPr>
                        <w:rPr>
                          <w:rFonts w:ascii="Helvetica Neue W23 for SKY Reg" w:hAnsi="Helvetica Neue W23 for SKY Reg"/>
                          <w:b/>
                          <w:bCs/>
                          <w:rtl/>
                        </w:rPr>
                      </w:pPr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</w:rPr>
                        <w:t>{{</w:t>
                      </w:r>
                      <w:proofErr w:type="spellStart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</w:rPr>
                        <w:t>signatureLeftRole</w:t>
                      </w:r>
                      <w:proofErr w:type="spellEnd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</w:rPr>
                        <w:t>}}</w:t>
                      </w:r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</w:rPr>
                        <w:br/>
                        <w:t>{{</w:t>
                      </w:r>
                      <w:proofErr w:type="spellStart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</w:rPr>
                        <w:t>signatureLeftName</w:t>
                      </w:r>
                      <w:proofErr w:type="spellEnd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7046A7" wp14:editId="178D1157">
                <wp:simplePos x="0" y="0"/>
                <wp:positionH relativeFrom="margin">
                  <wp:align>right</wp:align>
                </wp:positionH>
                <wp:positionV relativeFrom="paragraph">
                  <wp:posOffset>57785</wp:posOffset>
                </wp:positionV>
                <wp:extent cx="1868170" cy="1266825"/>
                <wp:effectExtent l="0" t="0" r="0" b="0"/>
                <wp:wrapSquare wrapText="bothSides"/>
                <wp:docPr id="160620035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68170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E5EFD" w14:textId="77777777" w:rsidR="002B2ACF" w:rsidRPr="00B1245A" w:rsidRDefault="002B2ACF" w:rsidP="002B2ACF">
                            <w:pPr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</w:pPr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rtl/>
                              </w:rPr>
                              <w:t>{{</w:t>
                            </w:r>
                            <w:proofErr w:type="spellStart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  <w:t>signatureRightRole</w:t>
                            </w:r>
                            <w:proofErr w:type="spellEnd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rtl/>
                              </w:rPr>
                              <w:t>}}</w:t>
                            </w:r>
                          </w:p>
                          <w:p w14:paraId="4E0EE1BB" w14:textId="77777777" w:rsidR="002B2ACF" w:rsidRPr="00B1245A" w:rsidRDefault="002B2ACF" w:rsidP="002B2ACF">
                            <w:pPr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</w:pPr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rtl/>
                              </w:rPr>
                              <w:t>{{</w:t>
                            </w:r>
                            <w:proofErr w:type="spellStart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</w:rPr>
                              <w:t>signatureRightName</w:t>
                            </w:r>
                            <w:proofErr w:type="spellEnd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rtl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046A7" id="_x0000_s1031" type="#_x0000_t202" style="position:absolute;left:0;text-align:left;margin-left:95.9pt;margin-top:4.55pt;width:147.1pt;height:99.75pt;flip:x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" filled="f" stroked="f">
                <v:textbox>
                  <w:txbxContent>
                    <w:p w14:paraId="1F7E5EFD" w14:textId="77777777" w:rsidR="002B2ACF" w:rsidRPr="00B1245A" w:rsidRDefault="002B2ACF" w:rsidP="002B2ACF">
                      <w:pPr>
                        <w:rPr>
                          <w:rFonts w:ascii="Helvetica Neue W23 for SKY Reg" w:hAnsi="Helvetica Neue W23 for SKY Reg"/>
                          <w:b/>
                          <w:bCs/>
                        </w:rPr>
                      </w:pPr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rtl/>
                        </w:rPr>
                        <w:t>{{</w:t>
                      </w:r>
                      <w:proofErr w:type="spellStart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</w:rPr>
                        <w:t>signatureRightRole</w:t>
                      </w:r>
                      <w:proofErr w:type="spellEnd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rtl/>
                        </w:rPr>
                        <w:t>}}</w:t>
                      </w:r>
                    </w:p>
                    <w:p w14:paraId="4E0EE1BB" w14:textId="77777777" w:rsidR="002B2ACF" w:rsidRPr="00B1245A" w:rsidRDefault="002B2ACF" w:rsidP="002B2ACF">
                      <w:pPr>
                        <w:rPr>
                          <w:rFonts w:ascii="Helvetica Neue W23 for SKY Reg" w:hAnsi="Helvetica Neue W23 for SKY Reg"/>
                          <w:b/>
                          <w:bCs/>
                        </w:rPr>
                      </w:pPr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rtl/>
                        </w:rPr>
                        <w:t>{{</w:t>
                      </w:r>
                      <w:proofErr w:type="spellStart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</w:rPr>
                        <w:t>signatureRightName</w:t>
                      </w:r>
                      <w:proofErr w:type="spellEnd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rtl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56F7E" w:rsidRPr="00756F7E" w:rsidSect="005657C7">
      <w:headerReference w:type="default" r:id="rId18"/>
      <w:footerReference w:type="default" r:id="rId19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B633" w14:textId="77777777" w:rsidR="00D4440D" w:rsidRDefault="00D4440D" w:rsidP="00DF5CCD">
      <w:r>
        <w:separator/>
      </w:r>
    </w:p>
  </w:endnote>
  <w:endnote w:type="continuationSeparator" w:id="0">
    <w:p w14:paraId="7F97ADA0" w14:textId="77777777" w:rsidR="00D4440D" w:rsidRDefault="00D4440D" w:rsidP="00DF5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IBM Plex Sans Arabic SemiBold">
    <w:panose1 w:val="020B0703050203000203"/>
    <w:charset w:val="00"/>
    <w:family w:val="swiss"/>
    <w:pitch w:val="variable"/>
    <w:sig w:usb0="A0002063" w:usb1="D000003B" w:usb2="00000008" w:usb3="00000000" w:csb0="000001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3BA9" w14:textId="77777777" w:rsidR="00000000" w:rsidRDefault="0000000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129A" w14:textId="77777777" w:rsidR="00000000" w:rsidRPr="00903520" w:rsidRDefault="00000000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E01D4D6" wp14:editId="12946018">
              <wp:simplePos x="0" y="0"/>
              <wp:positionH relativeFrom="margin">
                <wp:posOffset>927100</wp:posOffset>
              </wp:positionH>
              <wp:positionV relativeFrom="paragraph">
                <wp:posOffset>464087</wp:posOffset>
              </wp:positionV>
              <wp:extent cx="4792345" cy="393065"/>
              <wp:effectExtent l="0" t="0" r="0" b="0"/>
              <wp:wrapSquare wrapText="bothSides"/>
              <wp:docPr id="2138136230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792345" cy="3930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1F4D7C" w14:textId="77777777" w:rsidR="00000000" w:rsidRPr="00162B65" w:rsidRDefault="00000000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rtl/>
                            </w:rPr>
                          </w:pPr>
                          <w:r w:rsidRPr="00162B6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rtl/>
                            </w:rPr>
                            <w:t>خطة أعمال الموجه الطلابي للاختبارا</w:t>
                          </w:r>
                          <w:r w:rsidRPr="00162B65">
                            <w:rPr>
                              <w:rFonts w:ascii="Helvetica Neue W23 for SKY Reg" w:hAnsi="Helvetica Neue W23 for SKY Reg" w:cs="Helvetica Neue W23 for SKY Reg" w:hint="eastAsia"/>
                              <w:color w:val="FFFFFF" w:themeColor="background1"/>
                              <w:rtl/>
                            </w:rPr>
                            <w:t>ت</w:t>
                          </w:r>
                          <w:r w:rsidRPr="00162B6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rtl/>
                            </w:rPr>
                            <w:t xml:space="preserve"> النهائية</w:t>
                          </w:r>
                          <w:r w:rsidRPr="00162B6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rtl/>
                            </w:rPr>
                            <w:t xml:space="preserve"> للفصل الدراسي الثاني</w:t>
                          </w:r>
                          <w:r w:rsidRPr="00162B65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rtl/>
                            </w:rPr>
                            <w:t xml:space="preserve"> 1446هـ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73pt;margin-top:36.55pt;width:377.35pt;height:30.95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" filled="f" stroked="f">
              <v:textbox>
                <w:txbxContent>
                  <w:p w14:paraId="531F4D7C" w14:textId="77777777" w:rsidR="00000000" w:rsidRPr="00162B65" w:rsidRDefault="00000000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rtl/>
                      </w:rPr>
                    </w:pPr>
                    <w:r w:rsidRPr="00162B6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rtl/>
                      </w:rPr>
                      <w:t>خطة أعمال الموجه الطلابي للاختبارا</w:t>
                    </w:r>
                    <w:r w:rsidRPr="00162B65">
                      <w:rPr>
                        <w:rFonts w:ascii="Helvetica Neue W23 for SKY Reg" w:hAnsi="Helvetica Neue W23 for SKY Reg" w:cs="Helvetica Neue W23 for SKY Reg" w:hint="eastAsia"/>
                        <w:color w:val="FFFFFF" w:themeColor="background1"/>
                        <w:rtl/>
                      </w:rPr>
                      <w:t>ت</w:t>
                    </w:r>
                    <w:r w:rsidRPr="00162B6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rtl/>
                      </w:rPr>
                      <w:t xml:space="preserve"> النهائية</w:t>
                    </w:r>
                    <w:r w:rsidRPr="00162B6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rtl/>
                      </w:rPr>
                      <w:t xml:space="preserve"> للفصل الدراسي الثاني</w:t>
                    </w:r>
                    <w:r w:rsidRPr="00162B65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rtl/>
                      </w:rPr>
                      <w:t xml:space="preserve"> 1446هـ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77051B4E" wp14:editId="47E20886">
          <wp:simplePos x="0" y="0"/>
          <wp:positionH relativeFrom="column">
            <wp:posOffset>-659765</wp:posOffset>
          </wp:positionH>
          <wp:positionV relativeFrom="paragraph">
            <wp:posOffset>387985</wp:posOffset>
          </wp:positionV>
          <wp:extent cx="7755890" cy="552450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8704C47" wp14:editId="7ED41397">
              <wp:simplePos x="0" y="0"/>
              <wp:positionH relativeFrom="column">
                <wp:posOffset>-708025</wp:posOffset>
              </wp:positionH>
              <wp:positionV relativeFrom="paragraph">
                <wp:posOffset>229235</wp:posOffset>
              </wp:positionV>
              <wp:extent cx="6819900" cy="577850"/>
              <wp:effectExtent l="0" t="0" r="19050" b="12700"/>
              <wp:wrapNone/>
              <wp:docPr id="2138136231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F4889DB" id="مستطيل: زوايا مستديرة 10" o:spid="_x0000_s1026" style="position:absolute;left:0;text-align:left;margin-left:-55.75pt;margin-top:18.0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" fillcolor="white [3212]" strokecolor="#3d7eb9" strokeweight="1pt">
              <v:stroke joinstyle="miter"/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5BBAB" w14:textId="77777777" w:rsidR="00000000" w:rsidRDefault="00000000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BE073" w14:textId="55E8D7C1" w:rsidR="002B2ACF" w:rsidRDefault="002B2ACF" w:rsidP="0037391F">
    <w:pPr>
      <w:pStyle w:val="ab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EF849C" wp14:editId="42AE2E35">
              <wp:simplePos x="0" y="0"/>
              <wp:positionH relativeFrom="column">
                <wp:posOffset>-1029335</wp:posOffset>
              </wp:positionH>
              <wp:positionV relativeFrom="paragraph">
                <wp:posOffset>240665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B9A2FC9" id="مستطيل: زوايا مستديرة 10" o:spid="_x0000_s1026" style="position:absolute;left:0;text-align:left;margin-left:-81.05pt;margin-top:18.95pt;width:537pt;height:4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" fillcolor="white [3212]" strokecolor="#3d7eb9" strokeweight="1.5pt">
              <v:stroke joinstyle="miter"/>
            </v:roundrect>
          </w:pict>
        </mc:Fallback>
      </mc:AlternateContent>
    </w:r>
  </w:p>
  <w:p w14:paraId="3DAE4DE8" w14:textId="2B1FF95B" w:rsidR="002B2ACF" w:rsidRDefault="002B2ACF">
    <w:pPr>
      <w:pStyle w:val="ab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BB4EC38" wp14:editId="4BD74EA2">
          <wp:simplePos x="0" y="0"/>
          <wp:positionH relativeFrom="margin">
            <wp:posOffset>-998220</wp:posOffset>
          </wp:positionH>
          <wp:positionV relativeFrom="paragraph">
            <wp:posOffset>243205</wp:posOffset>
          </wp:positionV>
          <wp:extent cx="7755890" cy="552450"/>
          <wp:effectExtent l="0" t="0" r="0" b="0"/>
          <wp:wrapNone/>
          <wp:docPr id="2131893607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062C4C" w14:textId="04ADE4A4" w:rsidR="005657C7" w:rsidRPr="00756F7E" w:rsidRDefault="002B2ACF" w:rsidP="00756F7E">
    <w:pPr>
      <w:pStyle w:val="ab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1EC5BDD" wp14:editId="62A7DABB">
              <wp:simplePos x="0" y="0"/>
              <wp:positionH relativeFrom="margin">
                <wp:posOffset>663575</wp:posOffset>
              </wp:positionH>
              <wp:positionV relativeFrom="paragraph">
                <wp:posOffset>234950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E8C64A" w14:textId="4375C890" w:rsidR="002B2ACF" w:rsidRPr="00290A60" w:rsidRDefault="002B2ACF" w:rsidP="0037391F">
                          <w:pPr>
                            <w:jc w:val="center"/>
                            <w:rPr>
                              <w:rFonts w:ascii="Helvetica Neue W23 for SKY Reg" w:hAnsi="Helvetica Neue W23 for SKY Reg"/>
                              <w:b/>
                              <w:bCs/>
                              <w:color w:val="FFFFFF" w:themeColor="background1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Cs w:val="28"/>
                              <w:rtl/>
                            </w:rPr>
                            <w:t xml:space="preserve">تكليف حارس المدرسة </w:t>
                          </w:r>
                          <w:r w:rsidRPr="00290A60">
                            <w:rPr>
                              <w:rFonts w:ascii="Helvetica Neue W23 for SKY Reg" w:hAnsi="Helvetica Neue W23 for SKY Reg"/>
                              <w:b/>
                              <w:bCs/>
                              <w:color w:val="FFFFFF" w:themeColor="background1"/>
                              <w:szCs w:val="28"/>
                              <w:rtl/>
                            </w:rPr>
                            <w:t xml:space="preserve"> </w:t>
                          </w:r>
                          <w:r w:rsidRPr="00290A60"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Cs w:val="28"/>
                              <w:rtl/>
                            </w:rPr>
                            <w:t xml:space="preserve">للعام </w:t>
                          </w:r>
                          <w:r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Cs w:val="28"/>
                              <w:rtl/>
                            </w:rPr>
                            <w:t xml:space="preserve"> </w:t>
                          </w:r>
                          <w:r w:rsidRPr="00290A60"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Cs w:val="28"/>
                              <w:rtl/>
                            </w:rPr>
                            <w:t xml:space="preserve">1448 هـ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EC5BDD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52.25pt;margin-top:18.5pt;width:349pt;height:37.5pt;flip:x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" filled="f" stroked="f">
              <v:textbox>
                <w:txbxContent>
                  <w:p w14:paraId="62E8C64A" w14:textId="4375C890" w:rsidR="002B2ACF" w:rsidRPr="00290A60" w:rsidRDefault="002B2ACF" w:rsidP="0037391F">
                    <w:pPr>
                      <w:jc w:val="center"/>
                      <w:rPr>
                        <w:rFonts w:ascii="Helvetica Neue W23 for SKY Reg" w:hAnsi="Helvetica Neue W23 for SKY Reg"/>
                        <w:b/>
                        <w:bCs/>
                        <w:color w:val="FFFFFF" w:themeColor="background1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Cs w:val="28"/>
                        <w:rtl/>
                      </w:rPr>
                      <w:t xml:space="preserve">تكليف حارس المدرسة </w:t>
                    </w:r>
                    <w:r w:rsidRPr="00290A60">
                      <w:rPr>
                        <w:rFonts w:ascii="Helvetica Neue W23 for SKY Reg" w:hAnsi="Helvetica Neue W23 for SKY Reg"/>
                        <w:b/>
                        <w:bCs/>
                        <w:color w:val="FFFFFF" w:themeColor="background1"/>
                        <w:szCs w:val="28"/>
                        <w:rtl/>
                      </w:rPr>
                      <w:t xml:space="preserve"> </w:t>
                    </w:r>
                    <w:r w:rsidRPr="00290A60"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Cs w:val="28"/>
                        <w:rtl/>
                      </w:rPr>
                      <w:t xml:space="preserve">للعام </w:t>
                    </w:r>
                    <w:r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Cs w:val="28"/>
                        <w:rtl/>
                      </w:rPr>
                      <w:t xml:space="preserve"> </w:t>
                    </w:r>
                    <w:r w:rsidRPr="00290A60"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Cs w:val="28"/>
                        <w:rtl/>
                      </w:rPr>
                      <w:t xml:space="preserve">1448 هـ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7AC04" w14:textId="77777777" w:rsidR="00D4440D" w:rsidRDefault="00D4440D" w:rsidP="00DF5CCD">
      <w:r>
        <w:separator/>
      </w:r>
    </w:p>
  </w:footnote>
  <w:footnote w:type="continuationSeparator" w:id="0">
    <w:p w14:paraId="4617B15E" w14:textId="77777777" w:rsidR="00D4440D" w:rsidRDefault="00D4440D" w:rsidP="00DF5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F796" w14:textId="77777777" w:rsidR="00000000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2215" w14:textId="77777777" w:rsidR="00000000" w:rsidRDefault="00000000" w:rsidP="00095A81">
    <w:pPr>
      <w:pStyle w:val="a3"/>
    </w:pPr>
    <w:r>
      <w:rPr>
        <w:noProof/>
      </w:rPr>
      <w:drawing>
        <wp:anchor distT="0" distB="0" distL="114300" distR="114300" simplePos="0" relativeHeight="251653120" behindDoc="0" locked="0" layoutInCell="1" allowOverlap="1" wp14:anchorId="621FC535" wp14:editId="3BDBF3C1">
          <wp:simplePos x="0" y="0"/>
          <wp:positionH relativeFrom="column">
            <wp:posOffset>-466522</wp:posOffset>
          </wp:positionH>
          <wp:positionV relativeFrom="paragraph">
            <wp:posOffset>-904875</wp:posOffset>
          </wp:positionV>
          <wp:extent cx="7591425" cy="1870710"/>
          <wp:effectExtent l="0" t="0" r="9525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425" cy="1870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85366E4" wp14:editId="1DC87310">
              <wp:simplePos x="0" y="0"/>
              <wp:positionH relativeFrom="column">
                <wp:posOffset>1194239</wp:posOffset>
              </wp:positionH>
              <wp:positionV relativeFrom="paragraph">
                <wp:posOffset>-412066</wp:posOffset>
              </wp:positionV>
              <wp:extent cx="2494280" cy="773430"/>
              <wp:effectExtent l="0" t="0" r="0" b="0"/>
              <wp:wrapSquare wrapText="bothSides"/>
              <wp:docPr id="2138136228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494280" cy="7734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90AC7F" w14:textId="77777777" w:rsidR="00000000" w:rsidRPr="00887F69" w:rsidRDefault="00000000" w:rsidP="0039566C">
                          <w:pPr>
                            <w:spacing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613682D7" w14:textId="77777777" w:rsidR="00000000" w:rsidRPr="00087A05" w:rsidRDefault="00000000" w:rsidP="00386388">
                          <w:pPr>
                            <w:spacing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14"/>
                              <w:szCs w:val="14"/>
                              <w:rtl/>
                            </w:rPr>
                          </w:pPr>
                        </w:p>
                        <w:p w14:paraId="034651F1" w14:textId="77777777" w:rsidR="00000000" w:rsidRPr="00A5666A" w:rsidRDefault="00000000" w:rsidP="0039566C">
                          <w:pPr>
                            <w:spacing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  <w:r w:rsidRPr="00A5666A"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  <w:rtl/>
                            </w:rPr>
                            <w:t>مكتب التعليم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04A9A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3BC24A3E" w14:textId="77777777" w:rsidR="00000000" w:rsidRPr="00007A33" w:rsidRDefault="00000000" w:rsidP="00386388">
                          <w:pPr>
                            <w:spacing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366E4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2" type="#_x0000_t202" style="position:absolute;left:0;text-align:left;margin-left:94.05pt;margin-top:-32.45pt;width:196.4pt;height:60.9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" filled="f" stroked="f">
              <v:textbox>
                <w:txbxContent>
                  <w:p w14:paraId="7890AC7F" w14:textId="77777777" w:rsidR="00000000" w:rsidRPr="00887F69" w:rsidRDefault="00000000" w:rsidP="0039566C">
                    <w:pPr>
                      <w:spacing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613682D7" w14:textId="77777777" w:rsidR="00000000" w:rsidRPr="00087A05" w:rsidRDefault="00000000" w:rsidP="00386388">
                    <w:pPr>
                      <w:spacing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14"/>
                        <w:szCs w:val="14"/>
                        <w:rtl/>
                      </w:rPr>
                    </w:pPr>
                  </w:p>
                  <w:p w14:paraId="034651F1" w14:textId="77777777" w:rsidR="00000000" w:rsidRPr="00A5666A" w:rsidRDefault="00000000" w:rsidP="0039566C">
                    <w:pPr>
                      <w:spacing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  <w:r w:rsidRPr="00A5666A"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  <w:rtl/>
                      </w:rPr>
                      <w:t>مكتب التعليم</w:t>
                    </w:r>
                    <w:r>
                      <w:rPr>
                        <w:rFonts w:ascii="Helvetica Neue W23 for SKY Reg" w:hAnsi="Helvetica Neue W23 for SKY Reg" w:cs="Helvetica Neue W23 for SKY Reg" w:hint="cs"/>
                        <w:color w:val="04A9A6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3BC24A3E" w14:textId="77777777" w:rsidR="00000000" w:rsidRPr="00007A33" w:rsidRDefault="00000000" w:rsidP="00386388">
                    <w:pPr>
                      <w:spacing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22762B64" w14:textId="77777777" w:rsidR="00000000" w:rsidRDefault="00000000" w:rsidP="00095A81">
    <w:pPr>
      <w:pStyle w:val="a3"/>
    </w:pPr>
  </w:p>
  <w:p w14:paraId="2A6B51CD" w14:textId="77777777" w:rsidR="00000000" w:rsidRDefault="00000000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A7D9C0A" wp14:editId="22AF1F9C">
              <wp:simplePos x="0" y="0"/>
              <wp:positionH relativeFrom="page">
                <wp:posOffset>2002155</wp:posOffset>
              </wp:positionH>
              <wp:positionV relativeFrom="paragraph">
                <wp:posOffset>105947</wp:posOffset>
              </wp:positionV>
              <wp:extent cx="3556000" cy="465455"/>
              <wp:effectExtent l="0" t="0" r="0" b="0"/>
              <wp:wrapSquare wrapText="bothSides"/>
              <wp:docPr id="2138136229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654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30EE8D" w14:textId="77777777" w:rsidR="00000000" w:rsidRPr="00887F69" w:rsidRDefault="00000000" w:rsidP="0039566C">
                          <w:pPr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523C7315" w14:textId="77777777" w:rsidR="00000000" w:rsidRPr="00887F69" w:rsidRDefault="00000000" w:rsidP="00386388">
                          <w:pPr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7D9C0A" id="مربع نص 1958827686" o:spid="_x0000_s1033" type="#_x0000_t202" style="position:absolute;left:0;text-align:left;margin-left:157.65pt;margin-top:8.35pt;width:280pt;height:36.65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" filled="f" stroked="f">
              <v:textbox>
                <w:txbxContent>
                  <w:p w14:paraId="4A30EE8D" w14:textId="77777777" w:rsidR="00000000" w:rsidRPr="00887F69" w:rsidRDefault="00000000" w:rsidP="0039566C">
                    <w:pPr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523C7315" w14:textId="77777777" w:rsidR="00000000" w:rsidRPr="00887F69" w:rsidRDefault="00000000" w:rsidP="00386388">
                    <w:pPr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  <w:p w14:paraId="722E0155" w14:textId="77777777" w:rsidR="00000000" w:rsidRDefault="00000000" w:rsidP="00095A81">
    <w:pPr>
      <w:pStyle w:val="a3"/>
      <w:rPr>
        <w:rtl/>
      </w:rPr>
    </w:pPr>
  </w:p>
  <w:p w14:paraId="69F60E3E" w14:textId="77777777" w:rsidR="00000000" w:rsidRDefault="00000000" w:rsidP="00095A81">
    <w:pPr>
      <w:pStyle w:val="a3"/>
      <w:rPr>
        <w:rtl/>
      </w:rPr>
    </w:pPr>
  </w:p>
  <w:p w14:paraId="1F8D3DD0" w14:textId="77777777" w:rsidR="00000000" w:rsidRPr="00095A81" w:rsidRDefault="00000000" w:rsidP="00095A8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D270" w14:textId="10906738" w:rsidR="00000000" w:rsidRDefault="00000000">
    <w:pPr>
      <w:pStyle w:val="a3"/>
      <w:rPr>
        <w:rtl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67221C13" wp14:editId="411B1E32">
          <wp:simplePos x="0" y="0"/>
          <wp:positionH relativeFrom="page">
            <wp:posOffset>4216711</wp:posOffset>
          </wp:positionH>
          <wp:positionV relativeFrom="paragraph">
            <wp:posOffset>-392268</wp:posOffset>
          </wp:positionV>
          <wp:extent cx="1431290" cy="805180"/>
          <wp:effectExtent l="0" t="0" r="0" b="0"/>
          <wp:wrapTight wrapText="bothSides">
            <wp:wrapPolygon edited="0">
              <wp:start x="0" y="0"/>
              <wp:lineTo x="0" y="20953"/>
              <wp:lineTo x="21274" y="20953"/>
              <wp:lineTo x="21274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50" t="11861" r="7243" b="19954"/>
                  <a:stretch/>
                </pic:blipFill>
                <pic:spPr bwMode="auto">
                  <a:xfrm>
                    <a:off x="0" y="0"/>
                    <a:ext cx="1431290" cy="805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5D9BC80" w14:textId="10906738" w:rsidR="00000000" w:rsidRDefault="00000000">
    <w:pPr>
      <w:pStyle w:val="a3"/>
    </w:pPr>
  </w:p>
  <w:p w14:paraId="5D213B9C" w14:textId="10906738" w:rsidR="00000000" w:rsidRDefault="00000000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209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20C3B8" w14:textId="10906738" w:rsidR="00000000" w:rsidRPr="00887F69" w:rsidRDefault="00000000" w:rsidP="00887F6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{{schoolDisplayName}}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5" type="#_x0000_t202" style="position:absolute;left:0;text-align:left;margin-left:148.3pt;margin-top:11.1pt;width:229.35pt;height:33.45pt;flip:x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7220C3B8" w14:textId="10906738" w:rsidR="00000000" w:rsidRPr="00887F69" w:rsidRDefault="00000000" w:rsidP="00887F6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{{schoolDisplayName}}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5EF8C9F4" w14:textId="10906738" w:rsidR="00000000" w:rsidRDefault="00000000">
    <w:pPr>
      <w:pStyle w:val="a3"/>
      <w:rPr>
        <w:rtl/>
      </w:rPr>
    </w:pPr>
  </w:p>
  <w:p w14:paraId="09688044" w14:textId="10906738" w:rsidR="00000000" w:rsidRDefault="00000000">
    <w:pPr>
      <w:pStyle w:val="a3"/>
      <w:rPr>
        <w:rtl/>
      </w:rPr>
    </w:pPr>
  </w:p>
  <w:p w14:paraId="090D7664" w14:textId="10906738" w:rsidR="00000000" w:rsidRDefault="00000000">
    <w:pPr>
      <w:pStyle w:val="a3"/>
      <w:rPr>
        <w:rtl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CC9A" w14:textId="77777777" w:rsidR="00DF5CCD" w:rsidRDefault="00DF5CCD">
    <w:pPr>
      <w:pStyle w:val="aa"/>
      <w:jc w:val="right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4A7F0EDE" wp14:editId="18EE5881">
              <wp:simplePos x="0" y="0"/>
              <wp:positionH relativeFrom="margin">
                <wp:align>left</wp:align>
              </wp:positionH>
              <wp:positionV relativeFrom="paragraph">
                <wp:posOffset>4445</wp:posOffset>
              </wp:positionV>
              <wp:extent cx="3330575" cy="838200"/>
              <wp:effectExtent l="0" t="0" r="0" b="0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330575" cy="838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9CBE47" w14:textId="77777777" w:rsidR="00DF5CCD" w:rsidRPr="00655008" w:rsidRDefault="00DF5CCD" w:rsidP="00655008">
                          <w:pPr>
                            <w:pStyle w:val="ac"/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educationDepartmentPrefix</w:t>
                          </w:r>
                          <w:proofErr w:type="spellEnd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2F3C491D" w14:textId="77777777" w:rsidR="00DF5CCD" w:rsidRPr="00655008" w:rsidRDefault="00DF5CCD" w:rsidP="00655008">
                          <w:pPr>
                            <w:pStyle w:val="ac"/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</w:rPr>
                          </w:pPr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</w:rPr>
                            <w:t>educationDepartmentName</w:t>
                          </w:r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36CDB487" w14:textId="77777777" w:rsidR="00DF5CCD" w:rsidRDefault="00DF5CCD" w:rsidP="00655008">
                          <w:pPr>
                            <w:bidi w:val="0"/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50800" tIns="25400" rIns="50800" bIns="254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F0EDE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0;margin-top:.35pt;width:262.25pt;height:66pt;flip:x;z-index: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" filled="f" stroked="f">
              <v:textbox inset="4pt,2pt,4pt,2pt">
                <w:txbxContent>
                  <w:p w14:paraId="039CBE47" w14:textId="77777777" w:rsidR="00DF5CCD" w:rsidRPr="00655008" w:rsidRDefault="00DF5CCD" w:rsidP="00655008">
                    <w:pPr>
                      <w:pStyle w:val="ac"/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{{</w:t>
                    </w:r>
                    <w:proofErr w:type="spellStart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educationDepartmentPrefix</w:t>
                    </w:r>
                    <w:proofErr w:type="spellEnd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}}</w:t>
                    </w:r>
                  </w:p>
                  <w:p w14:paraId="2F3C491D" w14:textId="77777777" w:rsidR="00DF5CCD" w:rsidRPr="00655008" w:rsidRDefault="00DF5CCD" w:rsidP="00655008">
                    <w:pPr>
                      <w:pStyle w:val="ac"/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</w:rPr>
                    </w:pPr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  <w:rtl/>
                      </w:rPr>
                      <w:t>{{</w:t>
                    </w:r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</w:rPr>
                      <w:t>educationDepartmentName</w:t>
                    </w:r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  <w:rtl/>
                      </w:rPr>
                      <w:t>}}</w:t>
                    </w:r>
                  </w:p>
                  <w:p w14:paraId="36CDB487" w14:textId="77777777" w:rsidR="00DF5CCD" w:rsidRDefault="00DF5CCD" w:rsidP="00655008">
                    <w:pPr>
                      <w:bidi w:val="0"/>
                      <w:rPr>
                        <w:rFonts w:ascii="Arial" w:hAnsi="Arial" w:cs="Arial"/>
                        <w:b/>
                        <w:color w:val="FFFFFF"/>
                        <w:sz w:val="20"/>
                        <w:szCs w:val="32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4144" behindDoc="0" locked="0" layoutInCell="1" allowOverlap="1" wp14:anchorId="1357CF76" wp14:editId="7A4FF65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90721" cy="1790700"/>
          <wp:effectExtent l="0" t="0" r="0" b="0"/>
          <wp:wrapNone/>
          <wp:docPr id="1087678262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21" cy="179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E330AD" w14:textId="77777777" w:rsidR="00DF5CCD" w:rsidRDefault="00DF5CCD">
    <w:pPr>
      <w:pStyle w:val="aa"/>
    </w:pPr>
  </w:p>
  <w:p w14:paraId="3ACF12B9" w14:textId="77777777" w:rsidR="00DF5CCD" w:rsidRDefault="00DF5CCD">
    <w:pPr>
      <w:pStyle w:val="aa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6CCA5EC2" wp14:editId="2B81C1B1">
              <wp:simplePos x="0" y="0"/>
              <wp:positionH relativeFrom="margin">
                <wp:align>center</wp:align>
              </wp:positionH>
              <wp:positionV relativeFrom="paragraph">
                <wp:posOffset>482600</wp:posOffset>
              </wp:positionV>
              <wp:extent cx="2456180" cy="457200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45618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E7AF68" w14:textId="77777777" w:rsidR="00DF5CCD" w:rsidRPr="007E0D9B" w:rsidRDefault="00DF5CCD" w:rsidP="000542CC">
                          <w:pPr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40"/>
                              <w:rtl/>
                            </w:rPr>
                          </w:pPr>
                          <w:r w:rsidRPr="007E0D9B">
                            <w:rPr>
                              <w:rFonts w:ascii="Helvetica Neue W23 for SKY Bd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{{</w:t>
                          </w:r>
                          <w:proofErr w:type="spellStart"/>
                          <w:r w:rsidRPr="007E0D9B">
                            <w:rPr>
                              <w:rFonts w:ascii="Helvetica Neue W23 for SKY Bd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schoolDisplayName</w:t>
                          </w:r>
                          <w:proofErr w:type="spellEnd"/>
                          <w:r w:rsidRPr="007E0D9B">
                            <w:rPr>
                              <w:rFonts w:ascii="Helvetica Neue W23 for SKY Bd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}}</w:t>
                          </w:r>
                        </w:p>
                        <w:p w14:paraId="4640E8C5" w14:textId="77777777" w:rsidR="00DF5CCD" w:rsidRDefault="00DF5CCD">
                          <w:pPr>
                            <w:bidi w:val="0"/>
                            <w:jc w:val="center"/>
                            <w:rPr>
                              <w:rFonts w:ascii="Arial" w:hAnsi="Arial" w:cs="Arial"/>
                              <w:color w:val="FFFFF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CA5EC2" id="_x0000_s1037" type="#_x0000_t202" style="position:absolute;left:0;text-align:left;margin-left:0;margin-top:38pt;width:193.4pt;height:36pt;flip:x;z-index: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" filled="f" stroked="f">
              <v:textbox>
                <w:txbxContent>
                  <w:p w14:paraId="0FE7AF68" w14:textId="77777777" w:rsidR="00DF5CCD" w:rsidRPr="007E0D9B" w:rsidRDefault="00DF5CCD" w:rsidP="000542CC">
                    <w:pPr>
                      <w:jc w:val="center"/>
                      <w:rPr>
                        <w:rFonts w:ascii="Helvetica Neue W23 for SKY Bd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40"/>
                        <w:rtl/>
                      </w:rPr>
                    </w:pPr>
                    <w:r w:rsidRPr="007E0D9B">
                      <w:rPr>
                        <w:rFonts w:ascii="Helvetica Neue W23 for SKY Bd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</w:rPr>
                      <w:t>{{</w:t>
                    </w:r>
                    <w:proofErr w:type="spellStart"/>
                    <w:r w:rsidRPr="007E0D9B">
                      <w:rPr>
                        <w:rFonts w:ascii="Helvetica Neue W23 for SKY Bd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schoolDisplayName</w:t>
                    </w:r>
                    <w:proofErr w:type="spellEnd"/>
                    <w:r w:rsidRPr="007E0D9B">
                      <w:rPr>
                        <w:rFonts w:ascii="Helvetica Neue W23 for SKY Bd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</w:rPr>
                      <w:t>}}</w:t>
                    </w:r>
                  </w:p>
                  <w:p w14:paraId="4640E8C5" w14:textId="77777777" w:rsidR="00DF5CCD" w:rsidRDefault="00DF5CCD">
                    <w:pPr>
                      <w:bidi w:val="0"/>
                      <w:jc w:val="center"/>
                      <w:rPr>
                        <w:rFonts w:ascii="Arial" w:hAnsi="Arial" w:cs="Arial"/>
                        <w:color w:val="FFFFFF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31344"/>
    <w:multiLevelType w:val="multilevel"/>
    <w:tmpl w:val="B23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D5270"/>
    <w:multiLevelType w:val="multilevel"/>
    <w:tmpl w:val="A2B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2154" w:hanging="360"/>
      </w:p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4" w15:restartNumberingAfterBreak="0">
    <w:nsid w:val="5FB97D7C"/>
    <w:multiLevelType w:val="multilevel"/>
    <w:tmpl w:val="8630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422061">
    <w:abstractNumId w:val="4"/>
  </w:num>
  <w:num w:numId="2" w16cid:durableId="111901402">
    <w:abstractNumId w:val="0"/>
  </w:num>
  <w:num w:numId="3" w16cid:durableId="1247568983">
    <w:abstractNumId w:val="1"/>
  </w:num>
  <w:num w:numId="4" w16cid:durableId="724109359">
    <w:abstractNumId w:val="2"/>
  </w:num>
  <w:num w:numId="5" w16cid:durableId="1047342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7E"/>
    <w:rsid w:val="00067BFB"/>
    <w:rsid w:val="000F241A"/>
    <w:rsid w:val="00136F02"/>
    <w:rsid w:val="00234A58"/>
    <w:rsid w:val="002B2ACF"/>
    <w:rsid w:val="002D7B82"/>
    <w:rsid w:val="00393173"/>
    <w:rsid w:val="00485C04"/>
    <w:rsid w:val="00562678"/>
    <w:rsid w:val="005657C7"/>
    <w:rsid w:val="005A1D4D"/>
    <w:rsid w:val="00672E2A"/>
    <w:rsid w:val="00756F7E"/>
    <w:rsid w:val="009429FB"/>
    <w:rsid w:val="009570AB"/>
    <w:rsid w:val="00B14185"/>
    <w:rsid w:val="00CF2A84"/>
    <w:rsid w:val="00D27875"/>
    <w:rsid w:val="00D4440D"/>
    <w:rsid w:val="00DF5CCD"/>
    <w:rsid w:val="00EE0FDB"/>
    <w:rsid w:val="00F118D1"/>
    <w:rsid w:val="00F8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8554DA"/>
  <w15:chartTrackingRefBased/>
  <w15:docId w15:val="{782D4250-1DCF-4C3B-8C83-8E3D96E8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F7E"/>
    <w:pPr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85C04"/>
    <w:pPr>
      <w:keepNext/>
      <w:keepLines/>
      <w:spacing w:before="160" w:after="240"/>
      <w:jc w:val="center"/>
      <w:outlineLvl w:val="0"/>
    </w:pPr>
    <w:rPr>
      <w:rFonts w:asciiTheme="majorHAnsi" w:eastAsiaTheme="majorEastAsia" w:hAnsiTheme="majorHAnsi" w:cs="Helvetica Neue W23 for SKY Bd"/>
      <w:bCs/>
      <w:color w:val="0F4C5C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118D1"/>
    <w:pPr>
      <w:spacing w:before="120"/>
      <w:outlineLvl w:val="1"/>
    </w:pPr>
    <w:rPr>
      <w:rFonts w:asciiTheme="majorHAnsi" w:eastAsiaTheme="majorEastAsia" w:hAnsiTheme="majorHAnsi" w:cs="Helvetica Neue W23 for SKY Bd"/>
      <w:bCs/>
      <w:color w:val="0F4C5C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118D1"/>
    <w:pPr>
      <w:keepNext/>
      <w:keepLines/>
      <w:spacing w:before="120" w:after="60"/>
      <w:outlineLvl w:val="2"/>
    </w:pPr>
    <w:rPr>
      <w:rFonts w:eastAsiaTheme="majorEastAsia" w:cs="Helvetica Neue W23 for SKY Bd"/>
      <w:color w:val="0F4C5C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8D1"/>
    <w:pPr>
      <w:keepNext/>
      <w:keepLines/>
      <w:spacing w:before="120"/>
      <w:outlineLvl w:val="3"/>
    </w:pPr>
    <w:rPr>
      <w:rFonts w:eastAsiaTheme="majorEastAsia" w:cs="Helvetica Neue W23 for SKY Bd"/>
      <w:bCs/>
      <w:i/>
      <w:color w:val="0F4C5C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5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5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5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5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85C04"/>
    <w:rPr>
      <w:rFonts w:asciiTheme="majorHAnsi" w:eastAsiaTheme="majorEastAsia" w:hAnsiTheme="majorHAnsi" w:cs="Helvetica Neue W23 for SKY Bd"/>
      <w:bCs/>
      <w:color w:val="0F4C5C"/>
      <w:kern w:val="0"/>
      <w:sz w:val="40"/>
      <w:szCs w:val="40"/>
      <w14:ligatures w14:val="none"/>
    </w:rPr>
  </w:style>
  <w:style w:type="character" w:customStyle="1" w:styleId="2Char">
    <w:name w:val="عنوان 2 Char"/>
    <w:basedOn w:val="a0"/>
    <w:link w:val="2"/>
    <w:uiPriority w:val="9"/>
    <w:rsid w:val="00F118D1"/>
    <w:rPr>
      <w:rFonts w:asciiTheme="majorHAnsi" w:eastAsiaTheme="majorEastAsia" w:hAnsiTheme="majorHAnsi" w:cs="Helvetica Neue W23 for SKY Bd"/>
      <w:bCs/>
      <w:color w:val="0F4C5C"/>
      <w:kern w:val="0"/>
      <w:sz w:val="32"/>
      <w:szCs w:val="32"/>
      <w14:ligatures w14:val="none"/>
    </w:rPr>
  </w:style>
  <w:style w:type="character" w:customStyle="1" w:styleId="3Char">
    <w:name w:val="عنوان 3 Char"/>
    <w:basedOn w:val="a0"/>
    <w:link w:val="3"/>
    <w:uiPriority w:val="9"/>
    <w:rsid w:val="00F118D1"/>
    <w:rPr>
      <w:rFonts w:eastAsiaTheme="majorEastAsia" w:cs="Helvetica Neue W23 for SKY Bd"/>
      <w:color w:val="0F4C5C"/>
      <w:kern w:val="0"/>
      <w:sz w:val="28"/>
      <w:szCs w:val="28"/>
      <w14:ligatures w14:val="none"/>
    </w:rPr>
  </w:style>
  <w:style w:type="character" w:customStyle="1" w:styleId="4Char">
    <w:name w:val="عنوان 4 Char"/>
    <w:basedOn w:val="a0"/>
    <w:link w:val="4"/>
    <w:uiPriority w:val="9"/>
    <w:semiHidden/>
    <w:rsid w:val="00F118D1"/>
    <w:rPr>
      <w:rFonts w:eastAsiaTheme="majorEastAsia" w:cs="Helvetica Neue W23 for SKY Bd"/>
      <w:bCs/>
      <w:i/>
      <w:color w:val="0F4C5C"/>
      <w:kern w:val="0"/>
      <w:sz w:val="22"/>
      <w14:ligatures w14:val="none"/>
    </w:rPr>
  </w:style>
  <w:style w:type="character" w:customStyle="1" w:styleId="5Char">
    <w:name w:val="عنوان 5 Char"/>
    <w:basedOn w:val="a0"/>
    <w:link w:val="5"/>
    <w:uiPriority w:val="9"/>
    <w:semiHidden/>
    <w:rsid w:val="00DF5CCD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6Char">
    <w:name w:val="عنوان 6 Char"/>
    <w:basedOn w:val="a0"/>
    <w:link w:val="6"/>
    <w:uiPriority w:val="9"/>
    <w:semiHidden/>
    <w:rsid w:val="00DF5CCD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7Char">
    <w:name w:val="عنوان 7 Char"/>
    <w:basedOn w:val="a0"/>
    <w:link w:val="7"/>
    <w:uiPriority w:val="9"/>
    <w:semiHidden/>
    <w:rsid w:val="00DF5CCD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8Char">
    <w:name w:val="عنوان 8 Char"/>
    <w:basedOn w:val="a0"/>
    <w:link w:val="8"/>
    <w:uiPriority w:val="9"/>
    <w:semiHidden/>
    <w:rsid w:val="00DF5CCD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9Char">
    <w:name w:val="عنوان 9 Char"/>
    <w:basedOn w:val="a0"/>
    <w:link w:val="9"/>
    <w:uiPriority w:val="9"/>
    <w:semiHidden/>
    <w:rsid w:val="00DF5CCD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a3">
    <w:name w:val="Title"/>
    <w:basedOn w:val="a"/>
    <w:next w:val="a"/>
    <w:link w:val="Char"/>
    <w:uiPriority w:val="10"/>
    <w:qFormat/>
    <w:rsid w:val="00DF5C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F5CC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4">
    <w:name w:val="Subtitle"/>
    <w:basedOn w:val="a"/>
    <w:next w:val="a"/>
    <w:link w:val="Char0"/>
    <w:uiPriority w:val="11"/>
    <w:qFormat/>
    <w:rsid w:val="00F118D1"/>
    <w:pPr>
      <w:numPr>
        <w:ilvl w:val="1"/>
      </w:numPr>
      <w:spacing w:before="60"/>
    </w:pPr>
    <w:rPr>
      <w:rFonts w:eastAsiaTheme="majorEastAsia"/>
      <w:color w:val="0F4C5C"/>
      <w:spacing w:val="15"/>
      <w:sz w:val="28"/>
      <w:szCs w:val="26"/>
    </w:rPr>
  </w:style>
  <w:style w:type="character" w:customStyle="1" w:styleId="Char0">
    <w:name w:val="عنوان فرعي Char"/>
    <w:basedOn w:val="a0"/>
    <w:link w:val="a4"/>
    <w:uiPriority w:val="11"/>
    <w:rsid w:val="00F118D1"/>
    <w:rPr>
      <w:rFonts w:eastAsiaTheme="majorEastAsia" w:cs="Helvetica Neue W23 for SKY Reg"/>
      <w:color w:val="0F4C5C"/>
      <w:spacing w:val="15"/>
      <w:kern w:val="0"/>
      <w:sz w:val="28"/>
      <w:szCs w:val="26"/>
      <w14:ligatures w14:val="none"/>
    </w:rPr>
  </w:style>
  <w:style w:type="paragraph" w:styleId="a5">
    <w:name w:val="Quote"/>
    <w:basedOn w:val="a"/>
    <w:next w:val="a"/>
    <w:link w:val="Char1"/>
    <w:uiPriority w:val="29"/>
    <w:qFormat/>
    <w:rsid w:val="00D27875"/>
    <w:pPr>
      <w:spacing w:before="120"/>
      <w:ind w:left="284" w:right="284"/>
    </w:pPr>
    <w:rPr>
      <w:i/>
      <w:color w:val="5A5A5A"/>
      <w:szCs w:val="22"/>
    </w:rPr>
  </w:style>
  <w:style w:type="character" w:customStyle="1" w:styleId="Char1">
    <w:name w:val="اقتباس Char"/>
    <w:basedOn w:val="a0"/>
    <w:link w:val="a5"/>
    <w:uiPriority w:val="29"/>
    <w:rsid w:val="00D27875"/>
    <w:rPr>
      <w:rFonts w:cs="Helvetica Neue W23 for SKY Reg"/>
      <w:i/>
      <w:color w:val="5A5A5A"/>
      <w:kern w:val="0"/>
      <w:sz w:val="22"/>
      <w:szCs w:val="22"/>
      <w14:ligatures w14:val="none"/>
    </w:rPr>
  </w:style>
  <w:style w:type="paragraph" w:styleId="a6">
    <w:name w:val="List Paragraph"/>
    <w:basedOn w:val="a"/>
    <w:uiPriority w:val="34"/>
    <w:qFormat/>
    <w:rsid w:val="00DF5C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5C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/>
      <w:ind w:left="425" w:right="425"/>
    </w:pPr>
    <w:rPr>
      <w:rFonts w:cs="Helvetica Neue W23 for SKY Bd"/>
      <w:bCs/>
      <w:i/>
      <w:color w:val="0F4C5C"/>
    </w:rPr>
  </w:style>
  <w:style w:type="character" w:customStyle="1" w:styleId="Char2">
    <w:name w:val="اقتباس مكثف Char"/>
    <w:basedOn w:val="a0"/>
    <w:link w:val="a8"/>
    <w:uiPriority w:val="30"/>
    <w:rsid w:val="00D27875"/>
    <w:rPr>
      <w:rFonts w:cs="Helvetica Neue W23 for SKY Bd"/>
      <w:bCs/>
      <w:i/>
      <w:color w:val="0F4C5C"/>
      <w:kern w:val="0"/>
      <w:sz w:val="22"/>
      <w14:ligatures w14:val="none"/>
    </w:rPr>
  </w:style>
  <w:style w:type="character" w:styleId="a9">
    <w:name w:val="Intense Reference"/>
    <w:basedOn w:val="a0"/>
    <w:uiPriority w:val="32"/>
    <w:qFormat/>
    <w:rsid w:val="00DF5CC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nhideWhenUsed/>
    <w:rsid w:val="00DF5CCD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0"/>
    <w:link w:val="aa"/>
    <w:rsid w:val="00DF5CCD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b">
    <w:name w:val="footer"/>
    <w:basedOn w:val="a"/>
    <w:link w:val="Char4"/>
    <w:unhideWhenUsed/>
    <w:rsid w:val="00DF5CCD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b"/>
    <w:rsid w:val="00DF5CCD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c">
    <w:name w:val="No Spacing"/>
    <w:link w:val="Char5"/>
    <w:uiPriority w:val="1"/>
    <w:qFormat/>
    <w:rsid w:val="00DF5CCD"/>
    <w:pPr>
      <w:bidi/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Char5">
    <w:name w:val="بلا تباعد Char"/>
    <w:basedOn w:val="a0"/>
    <w:link w:val="ac"/>
    <w:uiPriority w:val="1"/>
    <w:rsid w:val="00DF5CCD"/>
    <w:rPr>
      <w:rFonts w:eastAsiaTheme="minorEastAsia"/>
      <w:kern w:val="0"/>
      <w:sz w:val="22"/>
      <w:szCs w:val="22"/>
      <w14:ligatures w14:val="none"/>
    </w:rPr>
  </w:style>
  <w:style w:type="paragraph" w:customStyle="1" w:styleId="30">
    <w:name w:val="العنوان 3"/>
    <w:basedOn w:val="a"/>
    <w:link w:val="3Char0"/>
    <w:qFormat/>
    <w:rsid w:val="00F118D1"/>
  </w:style>
  <w:style w:type="character" w:customStyle="1" w:styleId="3Char0">
    <w:name w:val="العنوان 3 Char"/>
    <w:basedOn w:val="a0"/>
    <w:link w:val="30"/>
    <w:rsid w:val="00F118D1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d">
    <w:name w:val="caption"/>
    <w:basedOn w:val="a"/>
    <w:next w:val="a"/>
    <w:link w:val="Char6"/>
    <w:uiPriority w:val="35"/>
    <w:unhideWhenUsed/>
    <w:qFormat/>
    <w:rsid w:val="00F118D1"/>
    <w:pPr>
      <w:spacing w:before="60" w:after="60"/>
    </w:pPr>
    <w:rPr>
      <w:i/>
      <w:color w:val="5A5A5A"/>
      <w:sz w:val="18"/>
      <w:szCs w:val="20"/>
    </w:rPr>
  </w:style>
  <w:style w:type="paragraph" w:customStyle="1" w:styleId="ae">
    <w:name w:val="بدون تباعد"/>
    <w:basedOn w:val="ad"/>
    <w:link w:val="Char7"/>
    <w:qFormat/>
    <w:rsid w:val="00D27875"/>
    <w:pPr>
      <w:spacing w:before="0" w:after="0" w:line="360" w:lineRule="auto"/>
    </w:pPr>
    <w:rPr>
      <w:color w:val="000000"/>
      <w:szCs w:val="24"/>
    </w:rPr>
  </w:style>
  <w:style w:type="character" w:customStyle="1" w:styleId="Char6">
    <w:name w:val="تسمية توضيحية Char"/>
    <w:basedOn w:val="a0"/>
    <w:link w:val="ad"/>
    <w:uiPriority w:val="35"/>
    <w:rsid w:val="00D27875"/>
    <w:rPr>
      <w:rFonts w:cs="Helvetica Neue W23 for SKY Reg"/>
      <w:i/>
      <w:color w:val="5A5A5A"/>
      <w:kern w:val="0"/>
      <w:sz w:val="18"/>
      <w:szCs w:val="20"/>
      <w14:ligatures w14:val="none"/>
    </w:rPr>
  </w:style>
  <w:style w:type="character" w:customStyle="1" w:styleId="Char7">
    <w:name w:val="بدون تباعد Char"/>
    <w:basedOn w:val="Char6"/>
    <w:link w:val="ae"/>
    <w:rsid w:val="00D27875"/>
    <w:rPr>
      <w:rFonts w:cs="Helvetica Neue W23 for SKY Reg"/>
      <w:i/>
      <w:color w:val="000000"/>
      <w:kern w:val="0"/>
      <w:sz w:val="18"/>
      <w:szCs w:val="20"/>
      <w14:ligatures w14:val="none"/>
    </w:rPr>
  </w:style>
  <w:style w:type="paragraph" w:customStyle="1" w:styleId="af">
    <w:name w:val="فقرة قائمة"/>
    <w:basedOn w:val="ae"/>
    <w:link w:val="Char8"/>
    <w:qFormat/>
    <w:rsid w:val="00D27875"/>
    <w:pPr>
      <w:spacing w:after="120"/>
      <w:ind w:left="284" w:hanging="284"/>
    </w:pPr>
  </w:style>
  <w:style w:type="character" w:customStyle="1" w:styleId="Char8">
    <w:name w:val="فقرة قائمة Char"/>
    <w:basedOn w:val="Char7"/>
    <w:link w:val="af"/>
    <w:rsid w:val="00D27875"/>
    <w:rPr>
      <w:rFonts w:cs="Helvetica Neue W23 for SKY Reg"/>
      <w:i/>
      <w:color w:val="000000"/>
      <w:kern w:val="0"/>
      <w:sz w:val="18"/>
      <w:szCs w:val="20"/>
      <w14:ligatures w14:val="none"/>
    </w:rPr>
  </w:style>
  <w:style w:type="paragraph" w:customStyle="1" w:styleId="af0">
    <w:name w:val="رأس الجدول"/>
    <w:basedOn w:val="af"/>
    <w:link w:val="Char9"/>
    <w:qFormat/>
    <w:rsid w:val="009570AB"/>
    <w:pPr>
      <w:spacing w:after="0" w:line="240" w:lineRule="auto"/>
      <w:ind w:left="0" w:firstLine="0"/>
      <w:jc w:val="center"/>
    </w:pPr>
    <w:rPr>
      <w:color w:val="FFFFFF" w:themeColor="background1"/>
      <w:szCs w:val="22"/>
    </w:rPr>
  </w:style>
  <w:style w:type="character" w:customStyle="1" w:styleId="Char9">
    <w:name w:val="رأس الجدول Char"/>
    <w:basedOn w:val="Char8"/>
    <w:link w:val="af0"/>
    <w:rsid w:val="009570AB"/>
    <w:rPr>
      <w:rFonts w:cs="Helvetica Neue W23 for SKY Reg"/>
      <w:i/>
      <w:color w:val="FFFFFF" w:themeColor="background1"/>
      <w:kern w:val="0"/>
      <w:sz w:val="18"/>
      <w:szCs w:val="22"/>
      <w14:ligatures w14:val="none"/>
    </w:rPr>
  </w:style>
  <w:style w:type="paragraph" w:customStyle="1" w:styleId="af1">
    <w:name w:val="نص الجدول"/>
    <w:basedOn w:val="af0"/>
    <w:link w:val="Chara"/>
    <w:qFormat/>
    <w:rsid w:val="009570AB"/>
    <w:pPr>
      <w:jc w:val="left"/>
    </w:pPr>
    <w:rPr>
      <w:color w:val="000000" w:themeColor="text1"/>
    </w:rPr>
  </w:style>
  <w:style w:type="character" w:customStyle="1" w:styleId="Chara">
    <w:name w:val="نص الجدول Char"/>
    <w:basedOn w:val="Char9"/>
    <w:link w:val="af1"/>
    <w:rsid w:val="009570AB"/>
    <w:rPr>
      <w:rFonts w:cs="Helvetica Neue W23 for SKY Reg"/>
      <w:i/>
      <w:color w:val="000000" w:themeColor="text1"/>
      <w:kern w:val="0"/>
      <w:sz w:val="18"/>
      <w:szCs w:val="22"/>
      <w14:ligatures w14:val="none"/>
    </w:rPr>
  </w:style>
  <w:style w:type="table" w:styleId="af2">
    <w:name w:val="Table Grid"/>
    <w:basedOn w:val="a1"/>
    <w:uiPriority w:val="39"/>
    <w:rsid w:val="00756F7E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756F7E"/>
    <w:pPr>
      <w:bidi w:val="0"/>
      <w:spacing w:before="100" w:beforeAutospacing="1" w:after="100" w:afterAutospacing="1"/>
    </w:pPr>
  </w:style>
  <w:style w:type="paragraph" w:customStyle="1" w:styleId="MOE-Cover-Body">
    <w:name w:val="MOE-Cover-Body"/>
    <w:uiPriority w:val="1"/>
    <w:qFormat/>
    <w:pPr>
      <w:bidi/>
      <w:spacing w:after="0" w:line="240" w:lineRule="auto"/>
      <w:jc w:val="right"/>
    </w:pPr>
    <w:rPr>
      <w:rFonts w:ascii="Helvetica Neue W23 for SKY Reg" w:eastAsia="Helvetica Neue W23 for SKY Reg" w:hAnsi="Helvetica Neue W23 for SKY Reg" w:cs="Helvetica Neue W23 for SKY Reg"/>
      <w:color w:val="0B3946"/>
    </w:rPr>
  </w:style>
  <w:style w:type="paragraph" w:customStyle="1" w:styleId="MOE-Cover-Title">
    <w:name w:val="MOE-Cover-Title"/>
    <w:basedOn w:val="MOE-Cover-Body"/>
    <w:next w:val="MOE-Cover-Subtitle"/>
    <w:uiPriority w:val="1"/>
    <w:qFormat/>
    <w:pPr>
      <w:jc w:val="center"/>
    </w:pPr>
    <w:rPr>
      <w:b/>
      <w:bCs/>
      <w:color w:val="C1B489"/>
      <w:sz w:val="72"/>
      <w:szCs w:val="72"/>
    </w:rPr>
  </w:style>
  <w:style w:type="paragraph" w:customStyle="1" w:styleId="MOE-Cover-Subtitle">
    <w:name w:val="MOE-Cover-Subtitle"/>
    <w:basedOn w:val="MOE-Cover-Body"/>
    <w:next w:val="MOE-Cover-Body"/>
    <w:uiPriority w:val="1"/>
    <w:qFormat/>
    <w:pPr>
      <w:jc w:val="center"/>
    </w:pPr>
    <w:rPr>
      <w:b/>
      <w:bCs/>
      <w:color w:val="C1B489"/>
      <w:sz w:val="36"/>
      <w:szCs w:val="36"/>
    </w:rPr>
  </w:style>
  <w:style w:type="paragraph" w:customStyle="1" w:styleId="MOE-Cover-NoSpacing">
    <w:name w:val="MOE-Cover-NoSpacing"/>
    <w:uiPriority w:val="1"/>
    <w:qFormat/>
    <w:rsid w:val="002B4419"/>
    <w:pPr>
      <w:bidi/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ora\Desktop\&#1602;&#1575;&#1604;&#1576;%20&#1575;&#1604;&#1578;&#1602;&#1575;&#1585;&#1610;&#1585;%20&#1575;&#1604;&#1605;&#1583;&#1585;&#1587;&#1610;&#1577;%20&#1575;&#1604;&#1585;&#1587;&#1605;&#16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31B77-2BB2-49C2-8330-C2AEB5C29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 التقارير المدرسية الرسمي.dotx</Template>
  <TotalTime>13</TotalTime>
  <Pages>4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</dc:creator>
  <cp:keywords/>
  <dc:description/>
  <cp:lastModifiedBy>MAZEN,HEJAB,MUAWWADH,AL HIRSANI</cp:lastModifiedBy>
  <cp:revision>3</cp:revision>
  <dcterms:created xsi:type="dcterms:W3CDTF">2026-07-17T12:07:00Z</dcterms:created>
  <dcterms:modified xsi:type="dcterms:W3CDTF">2026-08-21T13:26:00Z</dcterms:modified>
</cp:coreProperties>
</file>